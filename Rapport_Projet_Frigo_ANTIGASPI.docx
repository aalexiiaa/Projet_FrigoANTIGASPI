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20E4" w14:textId="6BA3DEF2" w:rsidR="00154224" w:rsidRPr="00C23BE0" w:rsidRDefault="00404223">
      <w:bookmarkStart w:id="0" w:name="_Toc227718056"/>
      <w:r w:rsidRPr="00C23BE0">
        <w:rPr>
          <w:noProof/>
        </w:rPr>
        <mc:AlternateContent>
          <mc:Choice Requires="wps">
            <w:drawing>
              <wp:anchor distT="45720" distB="45720" distL="114300" distR="114300" simplePos="0" relativeHeight="251668480" behindDoc="0" locked="0" layoutInCell="1" allowOverlap="1" wp14:anchorId="399FBFEF" wp14:editId="139F6C48">
                <wp:simplePos x="0" y="0"/>
                <wp:positionH relativeFrom="column">
                  <wp:posOffset>3977359</wp:posOffset>
                </wp:positionH>
                <wp:positionV relativeFrom="paragraph">
                  <wp:posOffset>7456967</wp:posOffset>
                </wp:positionV>
                <wp:extent cx="3074035" cy="1404620"/>
                <wp:effectExtent l="0" t="0" r="0" b="190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035" cy="1404620"/>
                        </a:xfrm>
                        <a:prstGeom prst="rect">
                          <a:avLst/>
                        </a:prstGeom>
                        <a:noFill/>
                        <a:ln w="9525">
                          <a:noFill/>
                          <a:miter lim="800000"/>
                          <a:headEnd/>
                          <a:tailEnd/>
                        </a:ln>
                      </wps:spPr>
                      <wps:txbx>
                        <w:txbxContent>
                          <w:p w14:paraId="2AC981DF" w14:textId="665AC6B9" w:rsidR="004E6DCF" w:rsidRPr="00983CBF" w:rsidRDefault="004E6DCF" w:rsidP="006546A5">
                            <w:pPr>
                              <w:jc w:val="right"/>
                              <w:rPr>
                                <w:sz w:val="32"/>
                                <w:szCs w:val="28"/>
                              </w:rPr>
                            </w:pPr>
                            <w:r w:rsidRPr="00983CBF">
                              <w:rPr>
                                <w:sz w:val="32"/>
                                <w:szCs w:val="28"/>
                              </w:rPr>
                              <w:t>PANFIL Silviana</w:t>
                            </w:r>
                          </w:p>
                          <w:p w14:paraId="0F88083B" w14:textId="77777777" w:rsidR="004E6DCF" w:rsidRPr="00983CBF" w:rsidRDefault="004E6DCF" w:rsidP="006546A5">
                            <w:pPr>
                              <w:jc w:val="right"/>
                              <w:rPr>
                                <w:sz w:val="32"/>
                                <w:szCs w:val="28"/>
                              </w:rPr>
                            </w:pPr>
                            <w:r w:rsidRPr="00983CBF">
                              <w:rPr>
                                <w:sz w:val="32"/>
                                <w:szCs w:val="28"/>
                              </w:rPr>
                              <w:t>TANASE Alexia</w:t>
                            </w:r>
                          </w:p>
                          <w:p w14:paraId="70B06618" w14:textId="77777777" w:rsidR="004E6DCF" w:rsidRPr="00983CBF" w:rsidRDefault="004E6DCF" w:rsidP="006546A5">
                            <w:pPr>
                              <w:jc w:val="right"/>
                              <w:rPr>
                                <w:sz w:val="32"/>
                                <w:szCs w:val="28"/>
                              </w:rPr>
                            </w:pPr>
                            <w:r w:rsidRPr="00983CBF">
                              <w:rPr>
                                <w:sz w:val="32"/>
                                <w:szCs w:val="28"/>
                              </w:rPr>
                              <w:t>SELIMOVIC Sanin</w:t>
                            </w:r>
                          </w:p>
                          <w:p w14:paraId="35030F96" w14:textId="710C5F84" w:rsidR="004E6DCF" w:rsidRPr="00983CBF" w:rsidRDefault="004E6DCF" w:rsidP="003F3EDB">
                            <w:pPr>
                              <w:jc w:val="right"/>
                              <w:rPr>
                                <w:sz w:val="32"/>
                                <w:szCs w:val="28"/>
                              </w:rPr>
                            </w:pPr>
                            <w:r w:rsidRPr="00983CBF">
                              <w:rPr>
                                <w:sz w:val="32"/>
                                <w:szCs w:val="28"/>
                              </w:rPr>
                              <w:t>FORNIER Martin</w:t>
                            </w:r>
                          </w:p>
                          <w:p w14:paraId="79BDCA4B" w14:textId="734E8EBD" w:rsidR="004E6DCF" w:rsidRPr="00983CBF" w:rsidRDefault="004E6DCF" w:rsidP="006546A5">
                            <w:pPr>
                              <w:jc w:val="right"/>
                              <w:rPr>
                                <w:sz w:val="32"/>
                                <w:szCs w:val="28"/>
                              </w:rPr>
                            </w:pPr>
                            <w:r w:rsidRPr="00983CBF">
                              <w:rPr>
                                <w:sz w:val="32"/>
                                <w:szCs w:val="28"/>
                              </w:rPr>
                              <w:t>EL HADJ MIMOUNE</w:t>
                            </w:r>
                            <w:r w:rsidR="006E29FF" w:rsidRPr="00983CBF">
                              <w:rPr>
                                <w:sz w:val="32"/>
                                <w:szCs w:val="28"/>
                              </w:rPr>
                              <w:t xml:space="preserve"> </w:t>
                            </w:r>
                            <w:r w:rsidRPr="00983CBF">
                              <w:rPr>
                                <w:sz w:val="32"/>
                                <w:szCs w:val="28"/>
                              </w:rPr>
                              <w:t>Abdallah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9FBFEF" id="_x0000_t202" coordsize="21600,21600" o:spt="202" path="m,l,21600r21600,l21600,xe">
                <v:stroke joinstyle="miter"/>
                <v:path gradientshapeok="t" o:connecttype="rect"/>
              </v:shapetype>
              <v:shape id="Zone de texte 2" o:spid="_x0000_s1026" type="#_x0000_t202" style="position:absolute;margin-left:313.2pt;margin-top:587.15pt;width:242.0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9qN+wEAAM4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" filled="f" stroked="f">
                <v:textbox style="mso-fit-shape-to-text:t">
                  <w:txbxContent>
                    <w:p w14:paraId="2AC981DF" w14:textId="665AC6B9" w:rsidR="004E6DCF" w:rsidRPr="00983CBF" w:rsidRDefault="004E6DCF" w:rsidP="006546A5">
                      <w:pPr>
                        <w:jc w:val="right"/>
                        <w:rPr>
                          <w:sz w:val="32"/>
                          <w:szCs w:val="28"/>
                        </w:rPr>
                      </w:pPr>
                      <w:r w:rsidRPr="00983CBF">
                        <w:rPr>
                          <w:sz w:val="32"/>
                          <w:szCs w:val="28"/>
                        </w:rPr>
                        <w:t>PANFIL Silviana</w:t>
                      </w:r>
                    </w:p>
                    <w:p w14:paraId="0F88083B" w14:textId="77777777" w:rsidR="004E6DCF" w:rsidRPr="00983CBF" w:rsidRDefault="004E6DCF" w:rsidP="006546A5">
                      <w:pPr>
                        <w:jc w:val="right"/>
                        <w:rPr>
                          <w:sz w:val="32"/>
                          <w:szCs w:val="28"/>
                        </w:rPr>
                      </w:pPr>
                      <w:r w:rsidRPr="00983CBF">
                        <w:rPr>
                          <w:sz w:val="32"/>
                          <w:szCs w:val="28"/>
                        </w:rPr>
                        <w:t>TANASE Alexia</w:t>
                      </w:r>
                    </w:p>
                    <w:p w14:paraId="70B06618" w14:textId="77777777" w:rsidR="004E6DCF" w:rsidRPr="00983CBF" w:rsidRDefault="004E6DCF" w:rsidP="006546A5">
                      <w:pPr>
                        <w:jc w:val="right"/>
                        <w:rPr>
                          <w:sz w:val="32"/>
                          <w:szCs w:val="28"/>
                        </w:rPr>
                      </w:pPr>
                      <w:r w:rsidRPr="00983CBF">
                        <w:rPr>
                          <w:sz w:val="32"/>
                          <w:szCs w:val="28"/>
                        </w:rPr>
                        <w:t>SELIMOVIC Sanin</w:t>
                      </w:r>
                    </w:p>
                    <w:p w14:paraId="35030F96" w14:textId="710C5F84" w:rsidR="004E6DCF" w:rsidRPr="00983CBF" w:rsidRDefault="004E6DCF" w:rsidP="003F3EDB">
                      <w:pPr>
                        <w:jc w:val="right"/>
                        <w:rPr>
                          <w:sz w:val="32"/>
                          <w:szCs w:val="28"/>
                        </w:rPr>
                      </w:pPr>
                      <w:r w:rsidRPr="00983CBF">
                        <w:rPr>
                          <w:sz w:val="32"/>
                          <w:szCs w:val="28"/>
                        </w:rPr>
                        <w:t>FORNIER Martin</w:t>
                      </w:r>
                    </w:p>
                    <w:p w14:paraId="79BDCA4B" w14:textId="734E8EBD" w:rsidR="004E6DCF" w:rsidRPr="00983CBF" w:rsidRDefault="004E6DCF" w:rsidP="006546A5">
                      <w:pPr>
                        <w:jc w:val="right"/>
                        <w:rPr>
                          <w:sz w:val="32"/>
                          <w:szCs w:val="28"/>
                        </w:rPr>
                      </w:pPr>
                      <w:r w:rsidRPr="00983CBF">
                        <w:rPr>
                          <w:sz w:val="32"/>
                          <w:szCs w:val="28"/>
                        </w:rPr>
                        <w:t>EL HADJ MIMOUNE</w:t>
                      </w:r>
                      <w:r w:rsidR="006E29FF" w:rsidRPr="00983CBF">
                        <w:rPr>
                          <w:sz w:val="32"/>
                          <w:szCs w:val="28"/>
                        </w:rPr>
                        <w:t xml:space="preserve"> </w:t>
                      </w:r>
                      <w:r w:rsidRPr="00983CBF">
                        <w:rPr>
                          <w:sz w:val="32"/>
                          <w:szCs w:val="28"/>
                        </w:rPr>
                        <w:t>Abdallah</w:t>
                      </w:r>
                    </w:p>
                  </w:txbxContent>
                </v:textbox>
              </v:shape>
            </w:pict>
          </mc:Fallback>
        </mc:AlternateContent>
      </w:r>
      <w:bookmarkEnd w:id="0"/>
      <w:r w:rsidR="00154224" w:rsidRPr="00C23BE0">
        <w:rPr>
          <w:noProof/>
          <w:lang w:eastAsia="en-AU"/>
        </w:rPr>
        <mc:AlternateContent>
          <mc:Choice Requires="wpg">
            <w:drawing>
              <wp:anchor distT="0" distB="0" distL="114300" distR="114300" simplePos="0" relativeHeight="251653120" behindDoc="1" locked="1" layoutInCell="1" allowOverlap="1" wp14:anchorId="4AE4713D" wp14:editId="00B61061">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1BDBEF8A" id="Group 1" o:spid="_x0000_s1026" alt="Decorative" style="position:absolute;margin-left:-36pt;margin-top:-36pt;width:612pt;height:11in;z-index:-25166336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0" w:type="auto"/>
        <w:tblInd w:w="-426" w:type="dxa"/>
        <w:tblLayout w:type="fixed"/>
        <w:tblLook w:val="0600" w:firstRow="0" w:lastRow="0" w:firstColumn="0" w:lastColumn="0" w:noHBand="1" w:noVBand="1"/>
      </w:tblPr>
      <w:tblGrid>
        <w:gridCol w:w="7230"/>
        <w:gridCol w:w="3986"/>
      </w:tblGrid>
      <w:tr w:rsidR="00A81248" w:rsidRPr="00C23BE0" w14:paraId="7A84D9AF" w14:textId="77777777" w:rsidTr="00983CBF">
        <w:tc>
          <w:tcPr>
            <w:tcW w:w="7230" w:type="dxa"/>
          </w:tcPr>
          <w:p w14:paraId="269891C9" w14:textId="77777777" w:rsidR="00A81248" w:rsidRPr="00C23BE0" w:rsidRDefault="00A81248" w:rsidP="00A81248">
            <w:pPr>
              <w:pStyle w:val="GraphicAnchor"/>
            </w:pPr>
          </w:p>
        </w:tc>
        <w:tc>
          <w:tcPr>
            <w:tcW w:w="3986" w:type="dxa"/>
          </w:tcPr>
          <w:p w14:paraId="461DA662" w14:textId="77777777" w:rsidR="00A81248" w:rsidRPr="00C23BE0" w:rsidRDefault="00A81248" w:rsidP="00A81248">
            <w:pPr>
              <w:pStyle w:val="GraphicAnchor"/>
            </w:pPr>
          </w:p>
        </w:tc>
      </w:tr>
      <w:tr w:rsidR="00A81248" w:rsidRPr="00C23BE0" w14:paraId="442A1EE4" w14:textId="77777777" w:rsidTr="00983CBF">
        <w:trPr>
          <w:trHeight w:val="2719"/>
        </w:trPr>
        <w:tc>
          <w:tcPr>
            <w:tcW w:w="7230" w:type="dxa"/>
          </w:tcPr>
          <w:p w14:paraId="284023BB" w14:textId="0E156E35" w:rsidR="00A81248" w:rsidRPr="00C23BE0" w:rsidRDefault="00637665" w:rsidP="00637665">
            <w:pPr>
              <w:pStyle w:val="Titre1"/>
              <w:rPr>
                <w:sz w:val="72"/>
                <w:szCs w:val="28"/>
              </w:rPr>
            </w:pPr>
            <w:bookmarkStart w:id="1" w:name="_Toc227718055"/>
            <w:r w:rsidRPr="00C23BE0">
              <w:rPr>
                <w:sz w:val="72"/>
                <w:szCs w:val="28"/>
              </w:rPr>
              <w:t>R</w:t>
            </w:r>
            <w:r w:rsidR="5BB64730" w:rsidRPr="00C23BE0">
              <w:rPr>
                <w:sz w:val="72"/>
                <w:szCs w:val="28"/>
              </w:rPr>
              <w:t>apport</w:t>
            </w:r>
            <w:r w:rsidR="00A93419" w:rsidRPr="00C23BE0">
              <w:rPr>
                <w:sz w:val="72"/>
                <w:szCs w:val="28"/>
              </w:rPr>
              <w:t xml:space="preserve"> </w:t>
            </w:r>
            <w:bookmarkEnd w:id="1"/>
            <w:r w:rsidR="00161402" w:rsidRPr="00C23BE0">
              <w:rPr>
                <w:sz w:val="72"/>
                <w:szCs w:val="28"/>
              </w:rPr>
              <w:t>de projet</w:t>
            </w:r>
          </w:p>
          <w:p w14:paraId="5D744BBF" w14:textId="77777777" w:rsidR="00C23BE0" w:rsidRPr="00C23BE0" w:rsidRDefault="00C23BE0" w:rsidP="26C7293F">
            <w:pPr>
              <w:rPr>
                <w:sz w:val="40"/>
                <w:szCs w:val="40"/>
              </w:rPr>
            </w:pPr>
          </w:p>
          <w:p w14:paraId="15ECA7A1" w14:textId="5A2B5628" w:rsidR="5BB64730" w:rsidRPr="00C23BE0" w:rsidRDefault="00C23BE0" w:rsidP="26C7293F">
            <w:pPr>
              <w:rPr>
                <w:sz w:val="40"/>
                <w:szCs w:val="40"/>
              </w:rPr>
            </w:pPr>
            <w:r w:rsidRPr="00C23BE0">
              <w:rPr>
                <w:sz w:val="40"/>
                <w:szCs w:val="40"/>
              </w:rPr>
              <w:t xml:space="preserve">   </w:t>
            </w:r>
            <w:r w:rsidR="00983CBF">
              <w:rPr>
                <w:sz w:val="40"/>
                <w:szCs w:val="40"/>
              </w:rPr>
              <w:t xml:space="preserve">           </w:t>
            </w:r>
            <w:r w:rsidR="5BB64730" w:rsidRPr="00C23BE0">
              <w:rPr>
                <w:sz w:val="48"/>
                <w:szCs w:val="48"/>
              </w:rPr>
              <w:t>“Frigo Anti-Gaspi</w:t>
            </w:r>
            <w:r w:rsidRPr="00C23BE0">
              <w:rPr>
                <w:sz w:val="48"/>
                <w:szCs w:val="48"/>
              </w:rPr>
              <w:t>”</w:t>
            </w:r>
          </w:p>
          <w:p w14:paraId="55A017D8" w14:textId="245CB600" w:rsidR="00A81248" w:rsidRPr="00C23BE0" w:rsidRDefault="00A81248" w:rsidP="14E478CC"/>
        </w:tc>
        <w:tc>
          <w:tcPr>
            <w:tcW w:w="3986" w:type="dxa"/>
          </w:tcPr>
          <w:p w14:paraId="79BF8A50" w14:textId="77777777" w:rsidR="00A81248" w:rsidRPr="00C23BE0" w:rsidRDefault="00A81248"/>
        </w:tc>
      </w:tr>
      <w:tr w:rsidR="00A81248" w:rsidRPr="00C23BE0" w14:paraId="54883AB2" w14:textId="77777777" w:rsidTr="00983CBF">
        <w:trPr>
          <w:trHeight w:val="7776"/>
        </w:trPr>
        <w:tc>
          <w:tcPr>
            <w:tcW w:w="7230" w:type="dxa"/>
          </w:tcPr>
          <w:p w14:paraId="1EEFE62C" w14:textId="77777777" w:rsidR="00A81248" w:rsidRPr="00C23BE0" w:rsidRDefault="00A81248"/>
        </w:tc>
        <w:tc>
          <w:tcPr>
            <w:tcW w:w="3986" w:type="dxa"/>
          </w:tcPr>
          <w:p w14:paraId="745DFB8D" w14:textId="2424E91E" w:rsidR="00A81248" w:rsidRPr="00C23BE0" w:rsidRDefault="00A81248"/>
        </w:tc>
      </w:tr>
      <w:tr w:rsidR="00A81248" w:rsidRPr="00C23BE0" w14:paraId="793229E1" w14:textId="77777777" w:rsidTr="00983CBF">
        <w:trPr>
          <w:trHeight w:val="1299"/>
        </w:trPr>
        <w:tc>
          <w:tcPr>
            <w:tcW w:w="7230" w:type="dxa"/>
          </w:tcPr>
          <w:p w14:paraId="09409CDA" w14:textId="77777777" w:rsidR="00A81248" w:rsidRPr="00C23BE0" w:rsidRDefault="00A81248"/>
        </w:tc>
        <w:tc>
          <w:tcPr>
            <w:tcW w:w="3986" w:type="dxa"/>
          </w:tcPr>
          <w:p w14:paraId="135684D2" w14:textId="59534C53" w:rsidR="00A81248" w:rsidRPr="00C23BE0" w:rsidRDefault="00A81248" w:rsidP="004E6DCF">
            <w:pPr>
              <w:pStyle w:val="Titre2"/>
              <w:spacing w:line="259" w:lineRule="auto"/>
              <w:jc w:val="right"/>
            </w:pPr>
          </w:p>
        </w:tc>
      </w:tr>
    </w:tbl>
    <w:p w14:paraId="5AF06E7A" w14:textId="45C0A721" w:rsidR="00154224" w:rsidRPr="00C23BE0" w:rsidRDefault="00154224">
      <w:pPr>
        <w:sectPr w:rsidR="00154224" w:rsidRPr="00C23BE0" w:rsidSect="00C91A21">
          <w:footerReference w:type="default" r:id="rId11"/>
          <w:headerReference w:type="first" r:id="rId12"/>
          <w:footerReference w:type="first" r:id="rId13"/>
          <w:pgSz w:w="12240" w:h="15840" w:code="1"/>
          <w:pgMar w:top="720" w:right="720" w:bottom="0" w:left="720" w:header="0" w:footer="0" w:gutter="0"/>
          <w:cols w:space="708"/>
          <w:docGrid w:linePitch="381"/>
        </w:sectPr>
      </w:pPr>
    </w:p>
    <w:sdt>
      <w:sdtPr>
        <w:rPr>
          <w:rFonts w:asciiTheme="minorHAnsi" w:eastAsiaTheme="minorHAnsi" w:hAnsiTheme="minorHAnsi" w:cstheme="minorBidi"/>
          <w:color w:val="auto"/>
          <w:sz w:val="28"/>
          <w:szCs w:val="24"/>
          <w:lang w:val="fr-FR" w:eastAsia="en-US"/>
        </w:rPr>
        <w:id w:val="-1556924540"/>
        <w:docPartObj>
          <w:docPartGallery w:val="Table of Contents"/>
          <w:docPartUnique/>
        </w:docPartObj>
      </w:sdtPr>
      <w:sdtEndPr>
        <w:rPr>
          <w:b/>
          <w:bCs/>
        </w:rPr>
      </w:sdtEndPr>
      <w:sdtContent>
        <w:p w14:paraId="6422E444" w14:textId="6CAD2297" w:rsidR="009A454D" w:rsidRPr="00C23BE0" w:rsidRDefault="009A454D">
          <w:pPr>
            <w:pStyle w:val="En-ttedetabledesmatires"/>
            <w:rPr>
              <w:lang w:val="fr-FR"/>
            </w:rPr>
          </w:pPr>
          <w:r w:rsidRPr="00C23BE0">
            <w:rPr>
              <w:lang w:val="fr-FR"/>
            </w:rPr>
            <w:t>Sommaire</w:t>
          </w:r>
        </w:p>
        <w:p w14:paraId="37AFA519" w14:textId="6EC9C7B8" w:rsidR="00060F72" w:rsidRPr="00C23BE0" w:rsidRDefault="009A454D">
          <w:pPr>
            <w:pStyle w:val="TM1"/>
            <w:tabs>
              <w:tab w:val="right" w:leader="dot" w:pos="9350"/>
            </w:tabs>
            <w:rPr>
              <w:rFonts w:eastAsiaTheme="minorEastAsia"/>
              <w:kern w:val="2"/>
              <w:sz w:val="24"/>
              <w:lang w:eastAsia="en-GB"/>
              <w14:ligatures w14:val="standardContextual"/>
            </w:rPr>
          </w:pPr>
          <w:r w:rsidRPr="00C23BE0">
            <w:fldChar w:fldCharType="begin"/>
          </w:r>
          <w:r w:rsidRPr="00C23BE0">
            <w:instrText xml:space="preserve"> TOC \o "1-3" \h \z \u </w:instrText>
          </w:r>
          <w:r w:rsidRPr="00C23BE0">
            <w:fldChar w:fldCharType="separate"/>
          </w:r>
          <w:hyperlink w:anchor="_Toc227718055" w:history="1">
            <w:r w:rsidR="00060F72" w:rsidRPr="00C23BE0">
              <w:rPr>
                <w:rStyle w:val="Lienhypertexte"/>
              </w:rPr>
              <w:t>Rapport de projet</w:t>
            </w:r>
            <w:r w:rsidR="00060F72" w:rsidRPr="00C23BE0">
              <w:rPr>
                <w:webHidden/>
              </w:rPr>
              <w:tab/>
            </w:r>
            <w:r w:rsidR="00060F72" w:rsidRPr="00C23BE0">
              <w:rPr>
                <w:webHidden/>
              </w:rPr>
              <w:fldChar w:fldCharType="begin"/>
            </w:r>
            <w:r w:rsidR="00060F72" w:rsidRPr="00C23BE0">
              <w:rPr>
                <w:webHidden/>
              </w:rPr>
              <w:instrText xml:space="preserve"> PAGEREF _Toc227718055 \h </w:instrText>
            </w:r>
            <w:r w:rsidR="00060F72" w:rsidRPr="00C23BE0">
              <w:rPr>
                <w:webHidden/>
              </w:rPr>
            </w:r>
            <w:r w:rsidR="00060F72" w:rsidRPr="00C23BE0">
              <w:rPr>
                <w:webHidden/>
              </w:rPr>
              <w:fldChar w:fldCharType="separate"/>
            </w:r>
            <w:r w:rsidR="00060F72" w:rsidRPr="00C23BE0">
              <w:rPr>
                <w:webHidden/>
              </w:rPr>
              <w:t>1</w:t>
            </w:r>
            <w:r w:rsidR="00060F72" w:rsidRPr="00C23BE0">
              <w:rPr>
                <w:webHidden/>
              </w:rPr>
              <w:fldChar w:fldCharType="end"/>
            </w:r>
          </w:hyperlink>
        </w:p>
        <w:p w14:paraId="685D6FD8" w14:textId="68728CA8" w:rsidR="00060F72" w:rsidRPr="00C23BE0" w:rsidRDefault="00060F72">
          <w:pPr>
            <w:pStyle w:val="TM2"/>
            <w:tabs>
              <w:tab w:val="right" w:leader="dot" w:pos="9350"/>
            </w:tabs>
            <w:rPr>
              <w:rFonts w:eastAsiaTheme="minorEastAsia"/>
              <w:kern w:val="2"/>
              <w:sz w:val="24"/>
              <w:lang w:eastAsia="en-GB"/>
              <w14:ligatures w14:val="standardContextual"/>
            </w:rPr>
          </w:pPr>
          <w:hyperlink w:anchor="_Toc227718056" w:history="1">
            <w:r w:rsidRPr="00C23BE0">
              <w:rPr>
                <w:webHidden/>
              </w:rPr>
              <w:tab/>
            </w:r>
            <w:r w:rsidRPr="00C23BE0">
              <w:rPr>
                <w:webHidden/>
              </w:rPr>
              <w:fldChar w:fldCharType="begin"/>
            </w:r>
            <w:r w:rsidRPr="00C23BE0">
              <w:rPr>
                <w:webHidden/>
              </w:rPr>
              <w:instrText xml:space="preserve"> PAGEREF _Toc227718056 \h </w:instrText>
            </w:r>
            <w:r w:rsidRPr="00C23BE0">
              <w:rPr>
                <w:webHidden/>
              </w:rPr>
            </w:r>
            <w:r w:rsidRPr="00C23BE0">
              <w:rPr>
                <w:webHidden/>
              </w:rPr>
              <w:fldChar w:fldCharType="separate"/>
            </w:r>
            <w:r w:rsidRPr="00C23BE0">
              <w:rPr>
                <w:webHidden/>
              </w:rPr>
              <w:t>1</w:t>
            </w:r>
            <w:r w:rsidRPr="00C23BE0">
              <w:rPr>
                <w:webHidden/>
              </w:rPr>
              <w:fldChar w:fldCharType="end"/>
            </w:r>
          </w:hyperlink>
        </w:p>
        <w:p w14:paraId="6398A169" w14:textId="29C8B627" w:rsidR="00060F72" w:rsidRPr="00C23BE0" w:rsidRDefault="00060F72">
          <w:pPr>
            <w:pStyle w:val="TM1"/>
            <w:tabs>
              <w:tab w:val="left" w:pos="720"/>
              <w:tab w:val="right" w:leader="dot" w:pos="9350"/>
            </w:tabs>
            <w:rPr>
              <w:rFonts w:eastAsiaTheme="minorEastAsia"/>
              <w:kern w:val="2"/>
              <w:sz w:val="24"/>
              <w:lang w:eastAsia="en-GB"/>
              <w14:ligatures w14:val="standardContextual"/>
            </w:rPr>
          </w:pPr>
          <w:hyperlink w:anchor="_Toc227718057" w:history="1">
            <w:r w:rsidRPr="00C23BE0">
              <w:rPr>
                <w:rStyle w:val="Lienhypertexte"/>
                <w:rFonts w:eastAsia="Times New Roman"/>
              </w:rPr>
              <w:t>1.</w:t>
            </w:r>
            <w:r w:rsidRPr="00C23BE0">
              <w:rPr>
                <w:rFonts w:eastAsiaTheme="minorEastAsia"/>
                <w:kern w:val="2"/>
                <w:sz w:val="24"/>
                <w:lang w:eastAsia="en-GB"/>
                <w14:ligatures w14:val="standardContextual"/>
              </w:rPr>
              <w:tab/>
            </w:r>
            <w:r w:rsidRPr="00C23BE0">
              <w:rPr>
                <w:rStyle w:val="Lienhypertexte"/>
                <w:rFonts w:eastAsia="Times New Roman"/>
              </w:rPr>
              <w:t>Qualité de l’analyse des besoins et des spécifications techniques</w:t>
            </w:r>
            <w:r w:rsidRPr="00C23BE0">
              <w:rPr>
                <w:webHidden/>
              </w:rPr>
              <w:tab/>
            </w:r>
            <w:r w:rsidRPr="00C23BE0">
              <w:rPr>
                <w:webHidden/>
              </w:rPr>
              <w:fldChar w:fldCharType="begin"/>
            </w:r>
            <w:r w:rsidRPr="00C23BE0">
              <w:rPr>
                <w:webHidden/>
              </w:rPr>
              <w:instrText xml:space="preserve"> PAGEREF _Toc227718057 \h </w:instrText>
            </w:r>
            <w:r w:rsidRPr="00C23BE0">
              <w:rPr>
                <w:webHidden/>
              </w:rPr>
            </w:r>
            <w:r w:rsidRPr="00C23BE0">
              <w:rPr>
                <w:webHidden/>
              </w:rPr>
              <w:fldChar w:fldCharType="separate"/>
            </w:r>
            <w:r w:rsidRPr="00C23BE0">
              <w:rPr>
                <w:webHidden/>
              </w:rPr>
              <w:t>3</w:t>
            </w:r>
            <w:r w:rsidRPr="00C23BE0">
              <w:rPr>
                <w:webHidden/>
              </w:rPr>
              <w:fldChar w:fldCharType="end"/>
            </w:r>
          </w:hyperlink>
        </w:p>
        <w:p w14:paraId="71752138" w14:textId="7AAF3722"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58" w:history="1">
            <w:r w:rsidRPr="00C23BE0">
              <w:rPr>
                <w:rStyle w:val="Lienhypertexte"/>
                <w:rFonts w:eastAsia="Times New Roman"/>
                <w:iCs/>
              </w:rPr>
              <w:t>a)</w:t>
            </w:r>
            <w:r w:rsidRPr="00C23BE0">
              <w:rPr>
                <w:rFonts w:eastAsiaTheme="minorEastAsia"/>
                <w:kern w:val="2"/>
                <w:sz w:val="24"/>
                <w:lang w:eastAsia="en-GB"/>
                <w14:ligatures w14:val="standardContextual"/>
              </w:rPr>
              <w:tab/>
            </w:r>
            <w:r w:rsidRPr="00C23BE0">
              <w:rPr>
                <w:rStyle w:val="Lienhypertexte"/>
                <w:rFonts w:eastAsia="Times New Roman"/>
                <w:iCs/>
              </w:rPr>
              <w:t>Besoins du projet</w:t>
            </w:r>
            <w:r w:rsidRPr="00C23BE0">
              <w:rPr>
                <w:webHidden/>
              </w:rPr>
              <w:tab/>
            </w:r>
            <w:r w:rsidRPr="00C23BE0">
              <w:rPr>
                <w:webHidden/>
              </w:rPr>
              <w:fldChar w:fldCharType="begin"/>
            </w:r>
            <w:r w:rsidRPr="00C23BE0">
              <w:rPr>
                <w:webHidden/>
              </w:rPr>
              <w:instrText xml:space="preserve"> PAGEREF _Toc227718058 \h </w:instrText>
            </w:r>
            <w:r w:rsidRPr="00C23BE0">
              <w:rPr>
                <w:webHidden/>
              </w:rPr>
            </w:r>
            <w:r w:rsidRPr="00C23BE0">
              <w:rPr>
                <w:webHidden/>
              </w:rPr>
              <w:fldChar w:fldCharType="separate"/>
            </w:r>
            <w:r w:rsidRPr="00C23BE0">
              <w:rPr>
                <w:webHidden/>
              </w:rPr>
              <w:t>3</w:t>
            </w:r>
            <w:r w:rsidRPr="00C23BE0">
              <w:rPr>
                <w:webHidden/>
              </w:rPr>
              <w:fldChar w:fldCharType="end"/>
            </w:r>
          </w:hyperlink>
        </w:p>
        <w:p w14:paraId="358846A6" w14:textId="57722BEB"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59" w:history="1">
            <w:r w:rsidRPr="00C23BE0">
              <w:rPr>
                <w:rStyle w:val="Lienhypertexte"/>
                <w:rFonts w:eastAsia="Times New Roman"/>
                <w:iCs/>
              </w:rPr>
              <w:t>b)</w:t>
            </w:r>
            <w:r w:rsidRPr="00C23BE0">
              <w:rPr>
                <w:rFonts w:eastAsiaTheme="minorEastAsia"/>
                <w:kern w:val="2"/>
                <w:sz w:val="24"/>
                <w:lang w:eastAsia="en-GB"/>
                <w14:ligatures w14:val="standardContextual"/>
              </w:rPr>
              <w:tab/>
            </w:r>
            <w:r w:rsidRPr="00C23BE0">
              <w:rPr>
                <w:rStyle w:val="Lienhypertexte"/>
                <w:rFonts w:eastAsia="Times New Roman"/>
                <w:iCs/>
              </w:rPr>
              <w:t>Choix des outils</w:t>
            </w:r>
            <w:r w:rsidRPr="00C23BE0">
              <w:rPr>
                <w:webHidden/>
              </w:rPr>
              <w:tab/>
            </w:r>
            <w:r w:rsidRPr="00C23BE0">
              <w:rPr>
                <w:webHidden/>
              </w:rPr>
              <w:fldChar w:fldCharType="begin"/>
            </w:r>
            <w:r w:rsidRPr="00C23BE0">
              <w:rPr>
                <w:webHidden/>
              </w:rPr>
              <w:instrText xml:space="preserve"> PAGEREF _Toc227718059 \h </w:instrText>
            </w:r>
            <w:r w:rsidRPr="00C23BE0">
              <w:rPr>
                <w:webHidden/>
              </w:rPr>
            </w:r>
            <w:r w:rsidRPr="00C23BE0">
              <w:rPr>
                <w:webHidden/>
              </w:rPr>
              <w:fldChar w:fldCharType="separate"/>
            </w:r>
            <w:r w:rsidRPr="00C23BE0">
              <w:rPr>
                <w:webHidden/>
              </w:rPr>
              <w:t>3</w:t>
            </w:r>
            <w:r w:rsidRPr="00C23BE0">
              <w:rPr>
                <w:webHidden/>
              </w:rPr>
              <w:fldChar w:fldCharType="end"/>
            </w:r>
          </w:hyperlink>
        </w:p>
        <w:p w14:paraId="480B17F6" w14:textId="24F27F1C"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60" w:history="1">
            <w:r w:rsidRPr="00C23BE0">
              <w:rPr>
                <w:rStyle w:val="Lienhypertexte"/>
                <w:rFonts w:eastAsia="Times New Roman"/>
                <w:iCs/>
              </w:rPr>
              <w:t>c)</w:t>
            </w:r>
            <w:r w:rsidRPr="00C23BE0">
              <w:rPr>
                <w:rFonts w:eastAsiaTheme="minorEastAsia"/>
                <w:kern w:val="2"/>
                <w:sz w:val="24"/>
                <w:lang w:eastAsia="en-GB"/>
                <w14:ligatures w14:val="standardContextual"/>
              </w:rPr>
              <w:tab/>
            </w:r>
            <w:r w:rsidRPr="00C23BE0">
              <w:rPr>
                <w:rStyle w:val="Lienhypertexte"/>
                <w:rFonts w:eastAsia="Times New Roman"/>
                <w:iCs/>
              </w:rPr>
              <w:t>Travail collaboratif</w:t>
            </w:r>
            <w:r w:rsidRPr="00C23BE0">
              <w:rPr>
                <w:webHidden/>
              </w:rPr>
              <w:tab/>
            </w:r>
            <w:r w:rsidRPr="00C23BE0">
              <w:rPr>
                <w:webHidden/>
              </w:rPr>
              <w:fldChar w:fldCharType="begin"/>
            </w:r>
            <w:r w:rsidRPr="00C23BE0">
              <w:rPr>
                <w:webHidden/>
              </w:rPr>
              <w:instrText xml:space="preserve"> PAGEREF _Toc227718060 \h </w:instrText>
            </w:r>
            <w:r w:rsidRPr="00C23BE0">
              <w:rPr>
                <w:webHidden/>
              </w:rPr>
            </w:r>
            <w:r w:rsidRPr="00C23BE0">
              <w:rPr>
                <w:webHidden/>
              </w:rPr>
              <w:fldChar w:fldCharType="separate"/>
            </w:r>
            <w:r w:rsidRPr="00C23BE0">
              <w:rPr>
                <w:webHidden/>
              </w:rPr>
              <w:t>3</w:t>
            </w:r>
            <w:r w:rsidRPr="00C23BE0">
              <w:rPr>
                <w:webHidden/>
              </w:rPr>
              <w:fldChar w:fldCharType="end"/>
            </w:r>
          </w:hyperlink>
        </w:p>
        <w:p w14:paraId="6CA3010C" w14:textId="4229C388" w:rsidR="00060F72" w:rsidRPr="00C23BE0" w:rsidRDefault="00060F72">
          <w:pPr>
            <w:pStyle w:val="TM1"/>
            <w:tabs>
              <w:tab w:val="left" w:pos="720"/>
              <w:tab w:val="right" w:leader="dot" w:pos="9350"/>
            </w:tabs>
            <w:rPr>
              <w:rFonts w:eastAsiaTheme="minorEastAsia"/>
              <w:kern w:val="2"/>
              <w:sz w:val="24"/>
              <w:lang w:eastAsia="en-GB"/>
              <w14:ligatures w14:val="standardContextual"/>
            </w:rPr>
          </w:pPr>
          <w:hyperlink w:anchor="_Toc227718061" w:history="1">
            <w:r w:rsidRPr="00C23BE0">
              <w:rPr>
                <w:rStyle w:val="Lienhypertexte"/>
                <w:rFonts w:eastAsia="Times New Roman"/>
              </w:rPr>
              <w:t>2.</w:t>
            </w:r>
            <w:r w:rsidRPr="00C23BE0">
              <w:rPr>
                <w:rFonts w:eastAsiaTheme="minorEastAsia"/>
                <w:kern w:val="2"/>
                <w:sz w:val="24"/>
                <w:lang w:eastAsia="en-GB"/>
                <w14:ligatures w14:val="standardContextual"/>
              </w:rPr>
              <w:tab/>
            </w:r>
            <w:r w:rsidRPr="00C23BE0">
              <w:rPr>
                <w:rStyle w:val="Lienhypertexte"/>
                <w:rFonts w:eastAsia="Times New Roman"/>
              </w:rPr>
              <w:t>Analyse technique et choix technologiques</w:t>
            </w:r>
            <w:r w:rsidRPr="00C23BE0">
              <w:rPr>
                <w:webHidden/>
              </w:rPr>
              <w:tab/>
            </w:r>
            <w:r w:rsidRPr="00C23BE0">
              <w:rPr>
                <w:webHidden/>
              </w:rPr>
              <w:fldChar w:fldCharType="begin"/>
            </w:r>
            <w:r w:rsidRPr="00C23BE0">
              <w:rPr>
                <w:webHidden/>
              </w:rPr>
              <w:instrText xml:space="preserve"> PAGEREF _Toc227718061 \h </w:instrText>
            </w:r>
            <w:r w:rsidRPr="00C23BE0">
              <w:rPr>
                <w:webHidden/>
              </w:rPr>
            </w:r>
            <w:r w:rsidRPr="00C23BE0">
              <w:rPr>
                <w:webHidden/>
              </w:rPr>
              <w:fldChar w:fldCharType="separate"/>
            </w:r>
            <w:r w:rsidRPr="00C23BE0">
              <w:rPr>
                <w:webHidden/>
              </w:rPr>
              <w:t>4</w:t>
            </w:r>
            <w:r w:rsidRPr="00C23BE0">
              <w:rPr>
                <w:webHidden/>
              </w:rPr>
              <w:fldChar w:fldCharType="end"/>
            </w:r>
          </w:hyperlink>
        </w:p>
        <w:p w14:paraId="446C0A8B" w14:textId="284FFC35" w:rsidR="00060F72" w:rsidRPr="00C23BE0" w:rsidRDefault="00060F72">
          <w:pPr>
            <w:pStyle w:val="TM1"/>
            <w:tabs>
              <w:tab w:val="left" w:pos="720"/>
              <w:tab w:val="right" w:leader="dot" w:pos="9350"/>
            </w:tabs>
            <w:rPr>
              <w:rFonts w:eastAsiaTheme="minorEastAsia"/>
              <w:kern w:val="2"/>
              <w:sz w:val="24"/>
              <w:lang w:eastAsia="en-GB"/>
              <w14:ligatures w14:val="standardContextual"/>
            </w:rPr>
          </w:pPr>
          <w:hyperlink w:anchor="_Toc227718062" w:history="1">
            <w:r w:rsidRPr="00C23BE0">
              <w:rPr>
                <w:rStyle w:val="Lienhypertexte"/>
                <w:rFonts w:eastAsia="Times New Roman"/>
              </w:rPr>
              <w:t>3.</w:t>
            </w:r>
            <w:r w:rsidRPr="00C23BE0">
              <w:rPr>
                <w:rFonts w:eastAsiaTheme="minorEastAsia"/>
                <w:kern w:val="2"/>
                <w:sz w:val="24"/>
                <w:lang w:eastAsia="en-GB"/>
                <w14:ligatures w14:val="standardContextual"/>
              </w:rPr>
              <w:tab/>
            </w:r>
            <w:r w:rsidRPr="00C23BE0">
              <w:rPr>
                <w:rStyle w:val="Lienhypertexte"/>
                <w:rFonts w:eastAsia="Times New Roman"/>
              </w:rPr>
              <w:t>Organisation du projet</w:t>
            </w:r>
            <w:r w:rsidRPr="00C23BE0">
              <w:rPr>
                <w:webHidden/>
              </w:rPr>
              <w:tab/>
            </w:r>
            <w:r w:rsidRPr="00C23BE0">
              <w:rPr>
                <w:webHidden/>
              </w:rPr>
              <w:fldChar w:fldCharType="begin"/>
            </w:r>
            <w:r w:rsidRPr="00C23BE0">
              <w:rPr>
                <w:webHidden/>
              </w:rPr>
              <w:instrText xml:space="preserve"> PAGEREF _Toc227718062 \h </w:instrText>
            </w:r>
            <w:r w:rsidRPr="00C23BE0">
              <w:rPr>
                <w:webHidden/>
              </w:rPr>
            </w:r>
            <w:r w:rsidRPr="00C23BE0">
              <w:rPr>
                <w:webHidden/>
              </w:rPr>
              <w:fldChar w:fldCharType="separate"/>
            </w:r>
            <w:r w:rsidRPr="00C23BE0">
              <w:rPr>
                <w:webHidden/>
              </w:rPr>
              <w:t>4</w:t>
            </w:r>
            <w:r w:rsidRPr="00C23BE0">
              <w:rPr>
                <w:webHidden/>
              </w:rPr>
              <w:fldChar w:fldCharType="end"/>
            </w:r>
          </w:hyperlink>
        </w:p>
        <w:p w14:paraId="7FDD4099" w14:textId="3F84E64C"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63" w:history="1">
            <w:r w:rsidRPr="00C23BE0">
              <w:rPr>
                <w:rStyle w:val="Lienhypertexte"/>
                <w:rFonts w:eastAsia="Times New Roman"/>
              </w:rPr>
              <w:t>a)</w:t>
            </w:r>
            <w:r w:rsidRPr="00C23BE0">
              <w:rPr>
                <w:rFonts w:eastAsiaTheme="minorEastAsia"/>
                <w:kern w:val="2"/>
                <w:sz w:val="24"/>
                <w:lang w:eastAsia="en-GB"/>
                <w14:ligatures w14:val="standardContextual"/>
              </w:rPr>
              <w:tab/>
            </w:r>
            <w:r w:rsidRPr="00C23BE0">
              <w:rPr>
                <w:rStyle w:val="Lienhypertexte"/>
                <w:rFonts w:eastAsia="Times New Roman"/>
              </w:rPr>
              <w:t>Présentation de l’organisation pour la réalisation du projet</w:t>
            </w:r>
            <w:r w:rsidRPr="00C23BE0">
              <w:rPr>
                <w:webHidden/>
              </w:rPr>
              <w:tab/>
            </w:r>
            <w:r w:rsidRPr="00C23BE0">
              <w:rPr>
                <w:webHidden/>
              </w:rPr>
              <w:fldChar w:fldCharType="begin"/>
            </w:r>
            <w:r w:rsidRPr="00C23BE0">
              <w:rPr>
                <w:webHidden/>
              </w:rPr>
              <w:instrText xml:space="preserve"> PAGEREF _Toc227718063 \h </w:instrText>
            </w:r>
            <w:r w:rsidRPr="00C23BE0">
              <w:rPr>
                <w:webHidden/>
              </w:rPr>
            </w:r>
            <w:r w:rsidRPr="00C23BE0">
              <w:rPr>
                <w:webHidden/>
              </w:rPr>
              <w:fldChar w:fldCharType="separate"/>
            </w:r>
            <w:r w:rsidRPr="00C23BE0">
              <w:rPr>
                <w:webHidden/>
              </w:rPr>
              <w:t>4</w:t>
            </w:r>
            <w:r w:rsidRPr="00C23BE0">
              <w:rPr>
                <w:webHidden/>
              </w:rPr>
              <w:fldChar w:fldCharType="end"/>
            </w:r>
          </w:hyperlink>
        </w:p>
        <w:p w14:paraId="66042012" w14:textId="21A27DA7"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64" w:history="1">
            <w:r w:rsidRPr="00C23BE0">
              <w:rPr>
                <w:rStyle w:val="Lienhypertexte"/>
                <w:rFonts w:eastAsia="Times New Roman"/>
                <w:iCs/>
              </w:rPr>
              <w:t>b)</w:t>
            </w:r>
            <w:r w:rsidRPr="00C23BE0">
              <w:rPr>
                <w:rFonts w:eastAsiaTheme="minorEastAsia"/>
                <w:kern w:val="2"/>
                <w:sz w:val="24"/>
                <w:lang w:eastAsia="en-GB"/>
                <w14:ligatures w14:val="standardContextual"/>
              </w:rPr>
              <w:tab/>
            </w:r>
            <w:r w:rsidRPr="00C23BE0">
              <w:rPr>
                <w:rStyle w:val="Lienhypertexte"/>
                <w:rFonts w:eastAsia="Times New Roman"/>
                <w:iCs/>
              </w:rPr>
              <w:t>Présentation de l’écart entre le prévu et le réalisé</w:t>
            </w:r>
            <w:r w:rsidRPr="00C23BE0">
              <w:rPr>
                <w:webHidden/>
              </w:rPr>
              <w:tab/>
            </w:r>
            <w:r w:rsidRPr="00C23BE0">
              <w:rPr>
                <w:webHidden/>
              </w:rPr>
              <w:fldChar w:fldCharType="begin"/>
            </w:r>
            <w:r w:rsidRPr="00C23BE0">
              <w:rPr>
                <w:webHidden/>
              </w:rPr>
              <w:instrText xml:space="preserve"> PAGEREF _Toc227718064 \h </w:instrText>
            </w:r>
            <w:r w:rsidRPr="00C23BE0">
              <w:rPr>
                <w:webHidden/>
              </w:rPr>
            </w:r>
            <w:r w:rsidRPr="00C23BE0">
              <w:rPr>
                <w:webHidden/>
              </w:rPr>
              <w:fldChar w:fldCharType="separate"/>
            </w:r>
            <w:r w:rsidRPr="00C23BE0">
              <w:rPr>
                <w:webHidden/>
              </w:rPr>
              <w:t>5</w:t>
            </w:r>
            <w:r w:rsidRPr="00C23BE0">
              <w:rPr>
                <w:webHidden/>
              </w:rPr>
              <w:fldChar w:fldCharType="end"/>
            </w:r>
          </w:hyperlink>
        </w:p>
        <w:p w14:paraId="474F415C" w14:textId="34D561E1"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65" w:history="1">
            <w:r w:rsidRPr="00C23BE0">
              <w:rPr>
                <w:rStyle w:val="Lienhypertexte"/>
                <w:rFonts w:eastAsia="Times New Roman"/>
                <w:iCs/>
              </w:rPr>
              <w:t>c)</w:t>
            </w:r>
            <w:r w:rsidRPr="00C23BE0">
              <w:rPr>
                <w:rFonts w:eastAsiaTheme="minorEastAsia"/>
                <w:kern w:val="2"/>
                <w:sz w:val="24"/>
                <w:lang w:eastAsia="en-GB"/>
                <w14:ligatures w14:val="standardContextual"/>
              </w:rPr>
              <w:tab/>
            </w:r>
            <w:r w:rsidRPr="00C23BE0">
              <w:rPr>
                <w:rStyle w:val="Lienhypertexte"/>
                <w:rFonts w:eastAsia="Times New Roman"/>
                <w:iCs/>
              </w:rPr>
              <w:t>Présentation des difficultés rencontrées et solutions apportés</w:t>
            </w:r>
            <w:r w:rsidRPr="00C23BE0">
              <w:rPr>
                <w:webHidden/>
              </w:rPr>
              <w:tab/>
            </w:r>
            <w:r w:rsidRPr="00C23BE0">
              <w:rPr>
                <w:webHidden/>
              </w:rPr>
              <w:fldChar w:fldCharType="begin"/>
            </w:r>
            <w:r w:rsidRPr="00C23BE0">
              <w:rPr>
                <w:webHidden/>
              </w:rPr>
              <w:instrText xml:space="preserve"> PAGEREF _Toc227718065 \h </w:instrText>
            </w:r>
            <w:r w:rsidRPr="00C23BE0">
              <w:rPr>
                <w:webHidden/>
              </w:rPr>
            </w:r>
            <w:r w:rsidRPr="00C23BE0">
              <w:rPr>
                <w:webHidden/>
              </w:rPr>
              <w:fldChar w:fldCharType="separate"/>
            </w:r>
            <w:r w:rsidRPr="00C23BE0">
              <w:rPr>
                <w:webHidden/>
              </w:rPr>
              <w:t>6</w:t>
            </w:r>
            <w:r w:rsidRPr="00C23BE0">
              <w:rPr>
                <w:webHidden/>
              </w:rPr>
              <w:fldChar w:fldCharType="end"/>
            </w:r>
          </w:hyperlink>
        </w:p>
        <w:p w14:paraId="468B32B3" w14:textId="46D3DFC9" w:rsidR="00060F72" w:rsidRPr="00C23BE0" w:rsidRDefault="00060F72">
          <w:pPr>
            <w:pStyle w:val="TM1"/>
            <w:tabs>
              <w:tab w:val="left" w:pos="720"/>
              <w:tab w:val="right" w:leader="dot" w:pos="9350"/>
            </w:tabs>
            <w:rPr>
              <w:rFonts w:eastAsiaTheme="minorEastAsia"/>
              <w:kern w:val="2"/>
              <w:sz w:val="24"/>
              <w:lang w:eastAsia="en-GB"/>
              <w14:ligatures w14:val="standardContextual"/>
            </w:rPr>
          </w:pPr>
          <w:hyperlink w:anchor="_Toc227718066" w:history="1">
            <w:r w:rsidRPr="00C23BE0">
              <w:rPr>
                <w:rStyle w:val="Lienhypertexte"/>
                <w:rFonts w:eastAsia="Times New Roman"/>
              </w:rPr>
              <w:t>4.</w:t>
            </w:r>
            <w:r w:rsidRPr="00C23BE0">
              <w:rPr>
                <w:rFonts w:eastAsiaTheme="minorEastAsia"/>
                <w:kern w:val="2"/>
                <w:sz w:val="24"/>
                <w:lang w:eastAsia="en-GB"/>
                <w14:ligatures w14:val="standardContextual"/>
              </w:rPr>
              <w:tab/>
            </w:r>
            <w:r w:rsidRPr="00C23BE0">
              <w:rPr>
                <w:rStyle w:val="Lienhypertexte"/>
                <w:rFonts w:eastAsia="Times New Roman"/>
              </w:rPr>
              <w:t>Originalité et créativité de la solution proposée</w:t>
            </w:r>
            <w:r w:rsidRPr="00C23BE0">
              <w:rPr>
                <w:webHidden/>
              </w:rPr>
              <w:tab/>
            </w:r>
            <w:r w:rsidRPr="00C23BE0">
              <w:rPr>
                <w:webHidden/>
              </w:rPr>
              <w:fldChar w:fldCharType="begin"/>
            </w:r>
            <w:r w:rsidRPr="00C23BE0">
              <w:rPr>
                <w:webHidden/>
              </w:rPr>
              <w:instrText xml:space="preserve"> PAGEREF _Toc227718066 \h </w:instrText>
            </w:r>
            <w:r w:rsidRPr="00C23BE0">
              <w:rPr>
                <w:webHidden/>
              </w:rPr>
            </w:r>
            <w:r w:rsidRPr="00C23BE0">
              <w:rPr>
                <w:webHidden/>
              </w:rPr>
              <w:fldChar w:fldCharType="separate"/>
            </w:r>
            <w:r w:rsidRPr="00C23BE0">
              <w:rPr>
                <w:webHidden/>
              </w:rPr>
              <w:t>6</w:t>
            </w:r>
            <w:r w:rsidRPr="00C23BE0">
              <w:rPr>
                <w:webHidden/>
              </w:rPr>
              <w:fldChar w:fldCharType="end"/>
            </w:r>
          </w:hyperlink>
        </w:p>
        <w:p w14:paraId="6524D36B" w14:textId="41359403"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67" w:history="1">
            <w:r w:rsidRPr="00C23BE0">
              <w:rPr>
                <w:rStyle w:val="Lienhypertexte"/>
                <w:rFonts w:eastAsia="Times New Roman"/>
              </w:rPr>
              <w:t>a)</w:t>
            </w:r>
            <w:r w:rsidRPr="00C23BE0">
              <w:rPr>
                <w:rFonts w:eastAsiaTheme="minorEastAsia"/>
                <w:kern w:val="2"/>
                <w:sz w:val="24"/>
                <w:lang w:eastAsia="en-GB"/>
                <w14:ligatures w14:val="standardContextual"/>
              </w:rPr>
              <w:tab/>
            </w:r>
            <w:r w:rsidRPr="00C23BE0">
              <w:rPr>
                <w:rStyle w:val="Lienhypertexte"/>
                <w:rFonts w:eastAsia="Times New Roman"/>
              </w:rPr>
              <w:t>Originalité et créativité de la solution proposée</w:t>
            </w:r>
            <w:r w:rsidRPr="00C23BE0">
              <w:rPr>
                <w:webHidden/>
              </w:rPr>
              <w:tab/>
            </w:r>
            <w:r w:rsidRPr="00C23BE0">
              <w:rPr>
                <w:webHidden/>
              </w:rPr>
              <w:fldChar w:fldCharType="begin"/>
            </w:r>
            <w:r w:rsidRPr="00C23BE0">
              <w:rPr>
                <w:webHidden/>
              </w:rPr>
              <w:instrText xml:space="preserve"> PAGEREF _Toc227718067 \h </w:instrText>
            </w:r>
            <w:r w:rsidRPr="00C23BE0">
              <w:rPr>
                <w:webHidden/>
              </w:rPr>
            </w:r>
            <w:r w:rsidRPr="00C23BE0">
              <w:rPr>
                <w:webHidden/>
              </w:rPr>
              <w:fldChar w:fldCharType="separate"/>
            </w:r>
            <w:r w:rsidRPr="00C23BE0">
              <w:rPr>
                <w:webHidden/>
              </w:rPr>
              <w:t>6</w:t>
            </w:r>
            <w:r w:rsidRPr="00C23BE0">
              <w:rPr>
                <w:webHidden/>
              </w:rPr>
              <w:fldChar w:fldCharType="end"/>
            </w:r>
          </w:hyperlink>
        </w:p>
        <w:p w14:paraId="50CF9A45" w14:textId="14439BEA"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68" w:history="1">
            <w:r w:rsidRPr="00C23BE0">
              <w:rPr>
                <w:rStyle w:val="Lienhypertexte"/>
                <w:rFonts w:eastAsia="Times New Roman"/>
              </w:rPr>
              <w:t>b)</w:t>
            </w:r>
            <w:r w:rsidRPr="00C23BE0">
              <w:rPr>
                <w:rFonts w:eastAsiaTheme="minorEastAsia"/>
                <w:kern w:val="2"/>
                <w:sz w:val="24"/>
                <w:lang w:eastAsia="en-GB"/>
                <w14:ligatures w14:val="standardContextual"/>
              </w:rPr>
              <w:tab/>
            </w:r>
            <w:r w:rsidRPr="00C23BE0">
              <w:rPr>
                <w:rStyle w:val="Lienhypertexte"/>
                <w:rFonts w:eastAsia="Times New Roman"/>
              </w:rPr>
              <w:t>Présentation des fonctionnalités</w:t>
            </w:r>
            <w:r w:rsidRPr="00C23BE0">
              <w:rPr>
                <w:webHidden/>
              </w:rPr>
              <w:tab/>
            </w:r>
            <w:r w:rsidRPr="00C23BE0">
              <w:rPr>
                <w:webHidden/>
              </w:rPr>
              <w:fldChar w:fldCharType="begin"/>
            </w:r>
            <w:r w:rsidRPr="00C23BE0">
              <w:rPr>
                <w:webHidden/>
              </w:rPr>
              <w:instrText xml:space="preserve"> PAGEREF _Toc227718068 \h </w:instrText>
            </w:r>
            <w:r w:rsidRPr="00C23BE0">
              <w:rPr>
                <w:webHidden/>
              </w:rPr>
            </w:r>
            <w:r w:rsidRPr="00C23BE0">
              <w:rPr>
                <w:webHidden/>
              </w:rPr>
              <w:fldChar w:fldCharType="separate"/>
            </w:r>
            <w:r w:rsidRPr="00C23BE0">
              <w:rPr>
                <w:webHidden/>
              </w:rPr>
              <w:t>7</w:t>
            </w:r>
            <w:r w:rsidRPr="00C23BE0">
              <w:rPr>
                <w:webHidden/>
              </w:rPr>
              <w:fldChar w:fldCharType="end"/>
            </w:r>
          </w:hyperlink>
        </w:p>
        <w:p w14:paraId="475E2035" w14:textId="0A9F4784"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69" w:history="1">
            <w:r w:rsidRPr="00C23BE0">
              <w:rPr>
                <w:rStyle w:val="Lienhypertexte"/>
                <w:rFonts w:eastAsia="Times New Roman"/>
                <w:iCs/>
              </w:rPr>
              <w:t>c)</w:t>
            </w:r>
            <w:r w:rsidRPr="00C23BE0">
              <w:rPr>
                <w:rFonts w:eastAsiaTheme="minorEastAsia"/>
                <w:kern w:val="2"/>
                <w:sz w:val="24"/>
                <w:lang w:eastAsia="en-GB"/>
                <w14:ligatures w14:val="standardContextual"/>
              </w:rPr>
              <w:tab/>
            </w:r>
            <w:r w:rsidRPr="00C23BE0">
              <w:rPr>
                <w:rStyle w:val="Lienhypertexte"/>
                <w:rFonts w:eastAsia="Times New Roman"/>
                <w:iCs/>
              </w:rPr>
              <w:t>Présentation de l’implémentation du projet</w:t>
            </w:r>
            <w:r w:rsidRPr="00C23BE0">
              <w:rPr>
                <w:webHidden/>
              </w:rPr>
              <w:tab/>
            </w:r>
            <w:r w:rsidRPr="00C23BE0">
              <w:rPr>
                <w:webHidden/>
              </w:rPr>
              <w:fldChar w:fldCharType="begin"/>
            </w:r>
            <w:r w:rsidRPr="00C23BE0">
              <w:rPr>
                <w:webHidden/>
              </w:rPr>
              <w:instrText xml:space="preserve"> PAGEREF _Toc227718069 \h </w:instrText>
            </w:r>
            <w:r w:rsidRPr="00C23BE0">
              <w:rPr>
                <w:webHidden/>
              </w:rPr>
            </w:r>
            <w:r w:rsidRPr="00C23BE0">
              <w:rPr>
                <w:webHidden/>
              </w:rPr>
              <w:fldChar w:fldCharType="separate"/>
            </w:r>
            <w:r w:rsidRPr="00C23BE0">
              <w:rPr>
                <w:webHidden/>
              </w:rPr>
              <w:t>7</w:t>
            </w:r>
            <w:r w:rsidRPr="00C23BE0">
              <w:rPr>
                <w:webHidden/>
              </w:rPr>
              <w:fldChar w:fldCharType="end"/>
            </w:r>
          </w:hyperlink>
        </w:p>
        <w:p w14:paraId="0106749D" w14:textId="2EAE9242" w:rsidR="00060F72" w:rsidRPr="00C23BE0" w:rsidRDefault="00060F72">
          <w:pPr>
            <w:pStyle w:val="TM1"/>
            <w:tabs>
              <w:tab w:val="left" w:pos="720"/>
              <w:tab w:val="right" w:leader="dot" w:pos="9350"/>
            </w:tabs>
            <w:rPr>
              <w:rFonts w:eastAsiaTheme="minorEastAsia"/>
              <w:kern w:val="2"/>
              <w:sz w:val="24"/>
              <w:lang w:eastAsia="en-GB"/>
              <w14:ligatures w14:val="standardContextual"/>
            </w:rPr>
          </w:pPr>
          <w:hyperlink w:anchor="_Toc227718070" w:history="1">
            <w:r w:rsidRPr="00C23BE0">
              <w:rPr>
                <w:rStyle w:val="Lienhypertexte"/>
                <w:rFonts w:eastAsia="Times New Roman"/>
              </w:rPr>
              <w:t>5.</w:t>
            </w:r>
            <w:r w:rsidRPr="00C23BE0">
              <w:rPr>
                <w:rFonts w:eastAsiaTheme="minorEastAsia"/>
                <w:kern w:val="2"/>
                <w:sz w:val="24"/>
                <w:lang w:eastAsia="en-GB"/>
                <w14:ligatures w14:val="standardContextual"/>
              </w:rPr>
              <w:tab/>
            </w:r>
            <w:r w:rsidRPr="00C23BE0">
              <w:rPr>
                <w:rStyle w:val="Lienhypertexte"/>
                <w:rFonts w:eastAsia="Times New Roman"/>
              </w:rPr>
              <w:t>Retour d'expérience</w:t>
            </w:r>
            <w:r w:rsidRPr="00C23BE0">
              <w:rPr>
                <w:webHidden/>
              </w:rPr>
              <w:tab/>
            </w:r>
            <w:r w:rsidRPr="00C23BE0">
              <w:rPr>
                <w:webHidden/>
              </w:rPr>
              <w:fldChar w:fldCharType="begin"/>
            </w:r>
            <w:r w:rsidRPr="00C23BE0">
              <w:rPr>
                <w:webHidden/>
              </w:rPr>
              <w:instrText xml:space="preserve"> PAGEREF _Toc227718070 \h </w:instrText>
            </w:r>
            <w:r w:rsidRPr="00C23BE0">
              <w:rPr>
                <w:webHidden/>
              </w:rPr>
            </w:r>
            <w:r w:rsidRPr="00C23BE0">
              <w:rPr>
                <w:webHidden/>
              </w:rPr>
              <w:fldChar w:fldCharType="separate"/>
            </w:r>
            <w:r w:rsidRPr="00C23BE0">
              <w:rPr>
                <w:webHidden/>
              </w:rPr>
              <w:t>8</w:t>
            </w:r>
            <w:r w:rsidRPr="00C23BE0">
              <w:rPr>
                <w:webHidden/>
              </w:rPr>
              <w:fldChar w:fldCharType="end"/>
            </w:r>
          </w:hyperlink>
        </w:p>
        <w:p w14:paraId="6FB458F7" w14:textId="47171887"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71" w:history="1">
            <w:r w:rsidRPr="00C23BE0">
              <w:rPr>
                <w:rStyle w:val="Lienhypertexte"/>
                <w:rFonts w:eastAsia="Times New Roman"/>
                <w:iCs/>
              </w:rPr>
              <w:t>a)</w:t>
            </w:r>
            <w:r w:rsidRPr="00C23BE0">
              <w:rPr>
                <w:rFonts w:eastAsiaTheme="minorEastAsia"/>
                <w:kern w:val="2"/>
                <w:sz w:val="24"/>
                <w:lang w:eastAsia="en-GB"/>
                <w14:ligatures w14:val="standardContextual"/>
              </w:rPr>
              <w:tab/>
            </w:r>
            <w:r w:rsidRPr="00C23BE0">
              <w:rPr>
                <w:rStyle w:val="Lienhypertexte"/>
                <w:rFonts w:eastAsia="Times New Roman"/>
                <w:iCs/>
              </w:rPr>
              <w:t>Ce qui s’est bien passé pour l'équipe</w:t>
            </w:r>
            <w:r w:rsidRPr="00C23BE0">
              <w:rPr>
                <w:webHidden/>
              </w:rPr>
              <w:tab/>
            </w:r>
            <w:r w:rsidRPr="00C23BE0">
              <w:rPr>
                <w:webHidden/>
              </w:rPr>
              <w:fldChar w:fldCharType="begin"/>
            </w:r>
            <w:r w:rsidRPr="00C23BE0">
              <w:rPr>
                <w:webHidden/>
              </w:rPr>
              <w:instrText xml:space="preserve"> PAGEREF _Toc227718071 \h </w:instrText>
            </w:r>
            <w:r w:rsidRPr="00C23BE0">
              <w:rPr>
                <w:webHidden/>
              </w:rPr>
            </w:r>
            <w:r w:rsidRPr="00C23BE0">
              <w:rPr>
                <w:webHidden/>
              </w:rPr>
              <w:fldChar w:fldCharType="separate"/>
            </w:r>
            <w:r w:rsidRPr="00C23BE0">
              <w:rPr>
                <w:webHidden/>
              </w:rPr>
              <w:t>8</w:t>
            </w:r>
            <w:r w:rsidRPr="00C23BE0">
              <w:rPr>
                <w:webHidden/>
              </w:rPr>
              <w:fldChar w:fldCharType="end"/>
            </w:r>
          </w:hyperlink>
        </w:p>
        <w:p w14:paraId="74C5E2D4" w14:textId="252D09F7"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72" w:history="1">
            <w:r w:rsidRPr="00C23BE0">
              <w:rPr>
                <w:rStyle w:val="Lienhypertexte"/>
                <w:rFonts w:eastAsia="Times New Roman"/>
                <w:iCs/>
              </w:rPr>
              <w:t>b)</w:t>
            </w:r>
            <w:r w:rsidRPr="00C23BE0">
              <w:rPr>
                <w:rFonts w:eastAsiaTheme="minorEastAsia"/>
                <w:kern w:val="2"/>
                <w:sz w:val="24"/>
                <w:lang w:eastAsia="en-GB"/>
                <w14:ligatures w14:val="standardContextual"/>
              </w:rPr>
              <w:tab/>
            </w:r>
            <w:r w:rsidRPr="00C23BE0">
              <w:rPr>
                <w:rStyle w:val="Lienhypertexte"/>
                <w:rFonts w:eastAsia="Times New Roman"/>
                <w:iCs/>
              </w:rPr>
              <w:t>Les difficultés techniques : La base de données et les connexions</w:t>
            </w:r>
            <w:r w:rsidRPr="00C23BE0">
              <w:rPr>
                <w:webHidden/>
              </w:rPr>
              <w:tab/>
            </w:r>
            <w:r w:rsidRPr="00C23BE0">
              <w:rPr>
                <w:webHidden/>
              </w:rPr>
              <w:fldChar w:fldCharType="begin"/>
            </w:r>
            <w:r w:rsidRPr="00C23BE0">
              <w:rPr>
                <w:webHidden/>
              </w:rPr>
              <w:instrText xml:space="preserve"> PAGEREF _Toc227718072 \h </w:instrText>
            </w:r>
            <w:r w:rsidRPr="00C23BE0">
              <w:rPr>
                <w:webHidden/>
              </w:rPr>
            </w:r>
            <w:r w:rsidRPr="00C23BE0">
              <w:rPr>
                <w:webHidden/>
              </w:rPr>
              <w:fldChar w:fldCharType="separate"/>
            </w:r>
            <w:r w:rsidRPr="00C23BE0">
              <w:rPr>
                <w:webHidden/>
              </w:rPr>
              <w:t>8</w:t>
            </w:r>
            <w:r w:rsidRPr="00C23BE0">
              <w:rPr>
                <w:webHidden/>
              </w:rPr>
              <w:fldChar w:fldCharType="end"/>
            </w:r>
          </w:hyperlink>
        </w:p>
        <w:p w14:paraId="669BE85B" w14:textId="07182EDB"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73" w:history="1">
            <w:r w:rsidRPr="00C23BE0">
              <w:rPr>
                <w:rStyle w:val="Lienhypertexte"/>
                <w:rFonts w:eastAsia="Times New Roman"/>
                <w:iCs/>
              </w:rPr>
              <w:t>c)</w:t>
            </w:r>
            <w:r w:rsidRPr="00C23BE0">
              <w:rPr>
                <w:rFonts w:eastAsiaTheme="minorEastAsia"/>
                <w:kern w:val="2"/>
                <w:sz w:val="24"/>
                <w:lang w:eastAsia="en-GB"/>
                <w14:ligatures w14:val="standardContextual"/>
              </w:rPr>
              <w:tab/>
            </w:r>
            <w:r w:rsidRPr="00C23BE0">
              <w:rPr>
                <w:rStyle w:val="Lienhypertexte"/>
                <w:rFonts w:eastAsia="Times New Roman"/>
                <w:iCs/>
              </w:rPr>
              <w:t>Bilan de notre travail</w:t>
            </w:r>
            <w:r w:rsidRPr="00C23BE0">
              <w:rPr>
                <w:webHidden/>
              </w:rPr>
              <w:tab/>
            </w:r>
            <w:r w:rsidRPr="00C23BE0">
              <w:rPr>
                <w:webHidden/>
              </w:rPr>
              <w:fldChar w:fldCharType="begin"/>
            </w:r>
            <w:r w:rsidRPr="00C23BE0">
              <w:rPr>
                <w:webHidden/>
              </w:rPr>
              <w:instrText xml:space="preserve"> PAGEREF _Toc227718073 \h </w:instrText>
            </w:r>
            <w:r w:rsidRPr="00C23BE0">
              <w:rPr>
                <w:webHidden/>
              </w:rPr>
            </w:r>
            <w:r w:rsidRPr="00C23BE0">
              <w:rPr>
                <w:webHidden/>
              </w:rPr>
              <w:fldChar w:fldCharType="separate"/>
            </w:r>
            <w:r w:rsidRPr="00C23BE0">
              <w:rPr>
                <w:webHidden/>
              </w:rPr>
              <w:t>9</w:t>
            </w:r>
            <w:r w:rsidRPr="00C23BE0">
              <w:rPr>
                <w:webHidden/>
              </w:rPr>
              <w:fldChar w:fldCharType="end"/>
            </w:r>
          </w:hyperlink>
        </w:p>
        <w:p w14:paraId="062DE951" w14:textId="7C4742EB" w:rsidR="00060F72" w:rsidRPr="00C23BE0" w:rsidRDefault="00060F72">
          <w:pPr>
            <w:pStyle w:val="TM2"/>
            <w:tabs>
              <w:tab w:val="left" w:pos="720"/>
              <w:tab w:val="right" w:leader="dot" w:pos="9350"/>
            </w:tabs>
            <w:rPr>
              <w:rFonts w:eastAsiaTheme="minorEastAsia"/>
              <w:kern w:val="2"/>
              <w:sz w:val="24"/>
              <w:lang w:eastAsia="en-GB"/>
              <w14:ligatures w14:val="standardContextual"/>
            </w:rPr>
          </w:pPr>
          <w:hyperlink w:anchor="_Toc227718074" w:history="1">
            <w:r w:rsidRPr="00C23BE0">
              <w:rPr>
                <w:rStyle w:val="Lienhypertexte"/>
                <w:rFonts w:eastAsia="Times New Roman"/>
                <w:iCs/>
              </w:rPr>
              <w:t>d)</w:t>
            </w:r>
            <w:r w:rsidRPr="00C23BE0">
              <w:rPr>
                <w:rFonts w:eastAsiaTheme="minorEastAsia"/>
                <w:kern w:val="2"/>
                <w:sz w:val="24"/>
                <w:lang w:eastAsia="en-GB"/>
                <w14:ligatures w14:val="standardContextual"/>
              </w:rPr>
              <w:tab/>
            </w:r>
            <w:r w:rsidRPr="00C23BE0">
              <w:rPr>
                <w:rStyle w:val="Lienhypertexte"/>
                <w:rFonts w:eastAsia="Times New Roman"/>
                <w:iCs/>
              </w:rPr>
              <w:t>Améliorations possibles pour le futur</w:t>
            </w:r>
            <w:r w:rsidRPr="00C23BE0">
              <w:rPr>
                <w:webHidden/>
              </w:rPr>
              <w:tab/>
            </w:r>
            <w:r w:rsidRPr="00C23BE0">
              <w:rPr>
                <w:webHidden/>
              </w:rPr>
              <w:fldChar w:fldCharType="begin"/>
            </w:r>
            <w:r w:rsidRPr="00C23BE0">
              <w:rPr>
                <w:webHidden/>
              </w:rPr>
              <w:instrText xml:space="preserve"> PAGEREF _Toc227718074 \h </w:instrText>
            </w:r>
            <w:r w:rsidRPr="00C23BE0">
              <w:rPr>
                <w:webHidden/>
              </w:rPr>
            </w:r>
            <w:r w:rsidRPr="00C23BE0">
              <w:rPr>
                <w:webHidden/>
              </w:rPr>
              <w:fldChar w:fldCharType="separate"/>
            </w:r>
            <w:r w:rsidRPr="00C23BE0">
              <w:rPr>
                <w:webHidden/>
              </w:rPr>
              <w:t>9</w:t>
            </w:r>
            <w:r w:rsidRPr="00C23BE0">
              <w:rPr>
                <w:webHidden/>
              </w:rPr>
              <w:fldChar w:fldCharType="end"/>
            </w:r>
          </w:hyperlink>
        </w:p>
        <w:p w14:paraId="299BED14" w14:textId="2A5C7E60" w:rsidR="009A454D" w:rsidRPr="00C23BE0" w:rsidRDefault="009A454D">
          <w:r w:rsidRPr="00C23BE0">
            <w:rPr>
              <w:b/>
              <w:bCs/>
            </w:rPr>
            <w:fldChar w:fldCharType="end"/>
          </w:r>
        </w:p>
      </w:sdtContent>
    </w:sdt>
    <w:p w14:paraId="0B5F4FBF" w14:textId="77777777" w:rsidR="00382ED4" w:rsidRPr="00C23BE0" w:rsidRDefault="00382ED4" w:rsidP="060B14AB">
      <w:pPr>
        <w:pStyle w:val="Paragraphedeliste"/>
        <w:spacing w:before="240" w:after="240"/>
        <w:jc w:val="center"/>
        <w:rPr>
          <w:rFonts w:ascii="Times New Roman" w:eastAsia="Times New Roman" w:hAnsi="Times New Roman" w:cs="Times New Roman"/>
          <w:color w:val="000000" w:themeColor="text1"/>
          <w:sz w:val="32"/>
          <w:szCs w:val="32"/>
        </w:rPr>
      </w:pPr>
    </w:p>
    <w:p w14:paraId="564C4D8E" w14:textId="37094122" w:rsidR="00414DB4" w:rsidRPr="00C23BE0" w:rsidRDefault="00414DB4" w:rsidP="00D20E42">
      <w:pPr>
        <w:pStyle w:val="Paragraphedeliste"/>
        <w:spacing w:before="240" w:after="240"/>
        <w:jc w:val="center"/>
        <w:rPr>
          <w:rFonts w:ascii="Times New Roman" w:eastAsia="Times New Roman" w:hAnsi="Times New Roman" w:cs="Times New Roman"/>
          <w:color w:val="000000" w:themeColor="text1"/>
          <w:sz w:val="32"/>
          <w:szCs w:val="32"/>
        </w:rPr>
      </w:pPr>
    </w:p>
    <w:p w14:paraId="20DAE99C" w14:textId="77777777" w:rsidR="00D20E42" w:rsidRPr="00C23BE0" w:rsidRDefault="00D20E42" w:rsidP="00D20E42">
      <w:pPr>
        <w:pStyle w:val="Paragraphedeliste"/>
        <w:spacing w:before="240" w:after="240"/>
        <w:jc w:val="center"/>
        <w:rPr>
          <w:rFonts w:ascii="Times New Roman" w:eastAsia="Times New Roman" w:hAnsi="Times New Roman" w:cs="Times New Roman"/>
          <w:color w:val="000000" w:themeColor="text1"/>
          <w:sz w:val="32"/>
          <w:szCs w:val="32"/>
        </w:rPr>
      </w:pPr>
    </w:p>
    <w:p w14:paraId="15CED8AA" w14:textId="77777777" w:rsidR="00D20E42" w:rsidRPr="00C23BE0" w:rsidRDefault="00D20E42" w:rsidP="00D20E42">
      <w:pPr>
        <w:pStyle w:val="Paragraphedeliste"/>
        <w:spacing w:before="240" w:after="240"/>
        <w:jc w:val="center"/>
        <w:rPr>
          <w:rFonts w:ascii="Times New Roman" w:eastAsia="Times New Roman" w:hAnsi="Times New Roman" w:cs="Times New Roman"/>
          <w:color w:val="000000" w:themeColor="text1"/>
          <w:sz w:val="32"/>
          <w:szCs w:val="32"/>
        </w:rPr>
      </w:pPr>
    </w:p>
    <w:p w14:paraId="22BD9B3A" w14:textId="77777777" w:rsidR="00D20E42" w:rsidRPr="00C23BE0" w:rsidRDefault="00D20E42" w:rsidP="00D20E42">
      <w:pPr>
        <w:pStyle w:val="Paragraphedeliste"/>
        <w:spacing w:before="240" w:after="240"/>
        <w:jc w:val="center"/>
        <w:rPr>
          <w:rFonts w:ascii="Times New Roman" w:eastAsia="Times New Roman" w:hAnsi="Times New Roman" w:cs="Times New Roman"/>
          <w:color w:val="000000" w:themeColor="text1"/>
          <w:sz w:val="32"/>
          <w:szCs w:val="32"/>
        </w:rPr>
      </w:pPr>
    </w:p>
    <w:p w14:paraId="7155C308" w14:textId="77777777" w:rsidR="00414DB4" w:rsidRDefault="00414DB4" w:rsidP="00882330">
      <w:pPr>
        <w:spacing w:before="240" w:after="240"/>
        <w:rPr>
          <w:rFonts w:ascii="Times New Roman" w:eastAsia="Times New Roman" w:hAnsi="Times New Roman" w:cs="Times New Roman"/>
          <w:b/>
          <w:color w:val="000000" w:themeColor="text1"/>
          <w:szCs w:val="28"/>
        </w:rPr>
      </w:pPr>
    </w:p>
    <w:p w14:paraId="2283F70E" w14:textId="77777777" w:rsidR="00882330" w:rsidRPr="00882330" w:rsidRDefault="00882330" w:rsidP="00882330">
      <w:pPr>
        <w:spacing w:before="240" w:after="240"/>
        <w:rPr>
          <w:rFonts w:ascii="Times New Roman" w:eastAsia="Times New Roman" w:hAnsi="Times New Roman" w:cs="Times New Roman"/>
          <w:b/>
          <w:color w:val="000000" w:themeColor="text1"/>
          <w:szCs w:val="28"/>
        </w:rPr>
      </w:pPr>
    </w:p>
    <w:p w14:paraId="50CE9752" w14:textId="77777777" w:rsidR="00414DB4" w:rsidRPr="00C23BE0" w:rsidRDefault="00414DB4" w:rsidP="00414DB4">
      <w:pPr>
        <w:pStyle w:val="Paragraphedeliste"/>
        <w:spacing w:before="240" w:after="240"/>
        <w:rPr>
          <w:rFonts w:ascii="Times New Roman" w:eastAsia="Times New Roman" w:hAnsi="Times New Roman" w:cs="Times New Roman"/>
          <w:b/>
          <w:color w:val="000000" w:themeColor="text1"/>
          <w:szCs w:val="28"/>
        </w:rPr>
      </w:pPr>
    </w:p>
    <w:p w14:paraId="389E7F24" w14:textId="77777777" w:rsidR="00EF2851" w:rsidRPr="00C23BE0" w:rsidRDefault="00EF2851" w:rsidP="00414DB4">
      <w:pPr>
        <w:pStyle w:val="Paragraphedeliste"/>
        <w:spacing w:before="240" w:after="240"/>
        <w:rPr>
          <w:rFonts w:ascii="Times New Roman" w:eastAsia="Times New Roman" w:hAnsi="Times New Roman" w:cs="Times New Roman"/>
          <w:b/>
          <w:color w:val="000000" w:themeColor="text1"/>
          <w:szCs w:val="28"/>
        </w:rPr>
      </w:pPr>
    </w:p>
    <w:p w14:paraId="5872BFC3" w14:textId="77777777" w:rsidR="00235417" w:rsidRPr="00C23BE0" w:rsidRDefault="2ACBEDBE" w:rsidP="00235417">
      <w:pPr>
        <w:pStyle w:val="Titre1"/>
        <w:numPr>
          <w:ilvl w:val="0"/>
          <w:numId w:val="16"/>
        </w:numPr>
        <w:rPr>
          <w:rFonts w:asciiTheme="minorHAnsi" w:eastAsia="Times New Roman" w:hAnsiTheme="minorHAnsi"/>
          <w:color w:val="auto"/>
          <w:sz w:val="28"/>
          <w:szCs w:val="10"/>
        </w:rPr>
      </w:pPr>
      <w:bookmarkStart w:id="2" w:name="_Toc227718057"/>
      <w:r w:rsidRPr="00C23BE0">
        <w:rPr>
          <w:rFonts w:asciiTheme="minorHAnsi" w:eastAsia="Times New Roman" w:hAnsiTheme="minorHAnsi"/>
          <w:color w:val="auto"/>
          <w:sz w:val="28"/>
          <w:szCs w:val="10"/>
        </w:rPr>
        <w:t>Qualité de l’analyse des besoins et des spécifications techniques</w:t>
      </w:r>
      <w:bookmarkEnd w:id="2"/>
    </w:p>
    <w:p w14:paraId="023ABA4A" w14:textId="77777777" w:rsidR="008B28CC" w:rsidRPr="00C23BE0" w:rsidRDefault="00235417" w:rsidP="008B28CC">
      <w:pPr>
        <w:pStyle w:val="Titre2"/>
        <w:numPr>
          <w:ilvl w:val="0"/>
          <w:numId w:val="18"/>
        </w:numPr>
        <w:rPr>
          <w:rFonts w:eastAsia="Times New Roman"/>
          <w:b/>
          <w:bCs/>
          <w:i w:val="0"/>
          <w:iCs/>
          <w:color w:val="auto"/>
          <w:sz w:val="24"/>
          <w:szCs w:val="16"/>
        </w:rPr>
      </w:pPr>
      <w:bookmarkStart w:id="3" w:name="_Toc227718058"/>
      <w:r w:rsidRPr="00C23BE0">
        <w:rPr>
          <w:rFonts w:eastAsia="Times New Roman"/>
          <w:b/>
          <w:bCs/>
          <w:i w:val="0"/>
          <w:iCs/>
          <w:color w:val="auto"/>
          <w:sz w:val="24"/>
          <w:szCs w:val="16"/>
        </w:rPr>
        <w:t>Besoins du projet</w:t>
      </w:r>
      <w:bookmarkEnd w:id="3"/>
    </w:p>
    <w:p w14:paraId="09D9E30E" w14:textId="77777777" w:rsidR="001F4754" w:rsidRPr="00C23BE0" w:rsidRDefault="001F4754" w:rsidP="001F4754"/>
    <w:p w14:paraId="64922EEE" w14:textId="742A7D3F" w:rsidR="008B28CC" w:rsidRPr="00C23BE0" w:rsidRDefault="008B28CC" w:rsidP="008B28CC">
      <w:pPr>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Le but est de créer une application pour aider les gens à ne plus jeter de nourriture. Pour cela, nous avons besoin de trois choses :</w:t>
      </w:r>
    </w:p>
    <w:p w14:paraId="571F43AA" w14:textId="77777777" w:rsidR="008B28CC" w:rsidRPr="00C23BE0" w:rsidRDefault="008B28CC" w:rsidP="008B28CC">
      <w:pPr>
        <w:pStyle w:val="Paragraphedeliste"/>
        <w:numPr>
          <w:ilvl w:val="0"/>
          <w:numId w:val="6"/>
        </w:numPr>
        <w:spacing w:before="220" w:after="2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Une base de données pour stocker la liste des aliments.</w:t>
      </w:r>
    </w:p>
    <w:p w14:paraId="6573BD7A" w14:textId="77777777" w:rsidR="008B28CC" w:rsidRPr="00C23BE0" w:rsidRDefault="008B28CC" w:rsidP="008B28CC">
      <w:pPr>
        <w:pStyle w:val="Paragraphedeliste"/>
        <w:numPr>
          <w:ilvl w:val="0"/>
          <w:numId w:val="6"/>
        </w:numPr>
        <w:spacing w:before="220" w:after="2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Un serveur pour faire le lien entre les données et l'affichage.</w:t>
      </w:r>
    </w:p>
    <w:p w14:paraId="1A29C556" w14:textId="7D02AA1E" w:rsidR="00BF4F46" w:rsidRPr="00C23BE0" w:rsidRDefault="008B28CC" w:rsidP="00BF4F46">
      <w:pPr>
        <w:pStyle w:val="Paragraphedeliste"/>
        <w:numPr>
          <w:ilvl w:val="0"/>
          <w:numId w:val="6"/>
        </w:numPr>
        <w:spacing w:before="220" w:after="2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Une interface simple pour que l'utilisateur puisse voir ses produits et les alertes.</w:t>
      </w:r>
    </w:p>
    <w:p w14:paraId="1CBF376D" w14:textId="2DDCF84C" w:rsidR="008B28CC" w:rsidRPr="00C23BE0" w:rsidRDefault="00235417" w:rsidP="008B28CC">
      <w:pPr>
        <w:pStyle w:val="Titre2"/>
        <w:numPr>
          <w:ilvl w:val="0"/>
          <w:numId w:val="18"/>
        </w:numPr>
        <w:rPr>
          <w:rFonts w:eastAsia="Times New Roman"/>
          <w:b/>
          <w:bCs/>
          <w:i w:val="0"/>
          <w:iCs/>
          <w:color w:val="auto"/>
          <w:sz w:val="24"/>
          <w:szCs w:val="16"/>
        </w:rPr>
      </w:pPr>
      <w:bookmarkStart w:id="4" w:name="_Toc227718059"/>
      <w:r w:rsidRPr="00C23BE0">
        <w:rPr>
          <w:rFonts w:eastAsia="Times New Roman"/>
          <w:b/>
          <w:bCs/>
          <w:i w:val="0"/>
          <w:iCs/>
          <w:color w:val="auto"/>
          <w:sz w:val="24"/>
          <w:szCs w:val="16"/>
        </w:rPr>
        <w:t>Choix des outils</w:t>
      </w:r>
      <w:bookmarkEnd w:id="4"/>
      <w:r w:rsidRPr="00C23BE0">
        <w:rPr>
          <w:rFonts w:eastAsia="Times New Roman"/>
          <w:b/>
          <w:bCs/>
          <w:i w:val="0"/>
          <w:iCs/>
          <w:color w:val="auto"/>
          <w:sz w:val="24"/>
          <w:szCs w:val="16"/>
        </w:rPr>
        <w:t xml:space="preserve"> </w:t>
      </w:r>
    </w:p>
    <w:p w14:paraId="25F8E118" w14:textId="77777777" w:rsidR="001F4754" w:rsidRPr="00C23BE0" w:rsidRDefault="001F4754" w:rsidP="001F4754"/>
    <w:p w14:paraId="6B82C782" w14:textId="3B6E97B8" w:rsidR="008B28CC" w:rsidRPr="00C23BE0" w:rsidRDefault="008B28CC" w:rsidP="008B28CC">
      <w:pPr>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Nous avons choisi les outils suivants :</w:t>
      </w:r>
    </w:p>
    <w:p w14:paraId="132CAEE8" w14:textId="77777777" w:rsidR="008B28CC" w:rsidRPr="00C23BE0" w:rsidRDefault="008B28CC" w:rsidP="008B28CC">
      <w:pPr>
        <w:ind w:left="7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Base de données (PostgreSQL) : c’est un système pour enregistrer les noms des produits et leurs dates de péremption dans des tableaux.</w:t>
      </w:r>
    </w:p>
    <w:p w14:paraId="343EA451" w14:textId="77777777" w:rsidR="008B28CC" w:rsidRPr="00C23BE0" w:rsidRDefault="008B28CC" w:rsidP="008B28CC">
      <w:pPr>
        <w:ind w:left="7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Serveur (Python avec Flask) : On utilise Python car c'est un langage qu'on maîtrise bien. Flask nous permet de créer facilement les différentes pages du site (login, inventaire, etc.).</w:t>
      </w:r>
    </w:p>
    <w:p w14:paraId="62328D71" w14:textId="77777777" w:rsidR="008B28CC" w:rsidRPr="00C23BE0" w:rsidRDefault="008B28CC" w:rsidP="008B28CC">
      <w:pPr>
        <w:ind w:left="7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Interface (HTML/CSS/JS) : C'est la base pour faire un site web. Cela nous permet d'afficher les couleurs (vert, jaune, rouge) pour les alertes.</w:t>
      </w:r>
    </w:p>
    <w:p w14:paraId="486915F8" w14:textId="77777777" w:rsidR="008B28CC" w:rsidRPr="00C23BE0" w:rsidRDefault="008B28CC" w:rsidP="008B28CC">
      <w:pPr>
        <w:ind w:left="7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Algorithme (Python) : On utilise la bibliothèque datetime pour calculer automatiquement le nombre de jours restants avant qu'un aliment ne soit périmé.</w:t>
      </w:r>
    </w:p>
    <w:p w14:paraId="4DDB70DC" w14:textId="77777777" w:rsidR="008B28CC" w:rsidRPr="00C23BE0" w:rsidRDefault="008B28CC" w:rsidP="008B28CC"/>
    <w:p w14:paraId="6D85EEA6" w14:textId="39763552" w:rsidR="00DD6222" w:rsidRPr="00C23BE0" w:rsidRDefault="00235417" w:rsidP="00235417">
      <w:pPr>
        <w:pStyle w:val="Titre2"/>
        <w:numPr>
          <w:ilvl w:val="0"/>
          <w:numId w:val="18"/>
        </w:numPr>
        <w:rPr>
          <w:rFonts w:eastAsia="Times New Roman"/>
          <w:b/>
          <w:bCs/>
          <w:i w:val="0"/>
          <w:iCs/>
          <w:color w:val="auto"/>
          <w:sz w:val="24"/>
          <w:szCs w:val="16"/>
        </w:rPr>
      </w:pPr>
      <w:bookmarkStart w:id="5" w:name="_Toc227718060"/>
      <w:r w:rsidRPr="00C23BE0">
        <w:rPr>
          <w:rFonts w:eastAsia="Times New Roman"/>
          <w:b/>
          <w:bCs/>
          <w:i w:val="0"/>
          <w:iCs/>
          <w:color w:val="auto"/>
          <w:sz w:val="24"/>
          <w:szCs w:val="16"/>
        </w:rPr>
        <w:t>Travail collaboratif</w:t>
      </w:r>
      <w:bookmarkEnd w:id="5"/>
      <w:r w:rsidRPr="00C23BE0">
        <w:rPr>
          <w:rFonts w:eastAsia="Times New Roman"/>
          <w:b/>
          <w:bCs/>
          <w:i w:val="0"/>
          <w:iCs/>
          <w:color w:val="auto"/>
          <w:sz w:val="24"/>
          <w:szCs w:val="16"/>
        </w:rPr>
        <w:t xml:space="preserve"> </w:t>
      </w:r>
    </w:p>
    <w:p w14:paraId="0AE3BB8B" w14:textId="77777777" w:rsidR="001F4754" w:rsidRPr="00C23BE0" w:rsidRDefault="001F4754" w:rsidP="001F4754"/>
    <w:p w14:paraId="657ACCF2" w14:textId="7EC1D7EF" w:rsidR="00235417" w:rsidRPr="00C23BE0" w:rsidRDefault="00235417" w:rsidP="00235417">
      <w:pPr>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Pour travailler ensemble sans effacer le code des autres, nous utilisons VS Code et GitHub. Cela nous permet de partager nos fichiers en temps réel et de garder un historique de toutes nos modifications.</w:t>
      </w:r>
    </w:p>
    <w:p w14:paraId="65D6DC1C" w14:textId="77777777" w:rsidR="00235417" w:rsidRPr="00C23BE0" w:rsidRDefault="00235417" w:rsidP="00235417"/>
    <w:p w14:paraId="38813044" w14:textId="77777777" w:rsidR="00B42E49" w:rsidRPr="00C23BE0" w:rsidRDefault="00B42E49" w:rsidP="00B42E49">
      <w:pPr>
        <w:pStyle w:val="Titre1"/>
        <w:numPr>
          <w:ilvl w:val="0"/>
          <w:numId w:val="16"/>
        </w:numPr>
        <w:rPr>
          <w:rFonts w:asciiTheme="minorHAnsi" w:eastAsia="Times New Roman" w:hAnsiTheme="minorHAnsi"/>
          <w:color w:val="auto"/>
          <w:sz w:val="28"/>
          <w:szCs w:val="10"/>
        </w:rPr>
      </w:pPr>
      <w:bookmarkStart w:id="6" w:name="_Toc227718061"/>
      <w:r w:rsidRPr="00C23BE0">
        <w:rPr>
          <w:rFonts w:asciiTheme="minorHAnsi" w:eastAsia="Times New Roman" w:hAnsiTheme="minorHAnsi"/>
          <w:color w:val="auto"/>
          <w:sz w:val="28"/>
          <w:szCs w:val="10"/>
        </w:rPr>
        <w:t>Analyse technique</w:t>
      </w:r>
      <w:r w:rsidR="2ACBEDBE" w:rsidRPr="00C23BE0">
        <w:rPr>
          <w:rFonts w:asciiTheme="minorHAnsi" w:eastAsia="Times New Roman" w:hAnsiTheme="minorHAnsi"/>
          <w:color w:val="auto"/>
          <w:sz w:val="28"/>
          <w:szCs w:val="10"/>
        </w:rPr>
        <w:t xml:space="preserve"> et choix technologiques</w:t>
      </w:r>
      <w:bookmarkEnd w:id="6"/>
      <w:r w:rsidR="2ACBEDBE" w:rsidRPr="00C23BE0">
        <w:rPr>
          <w:rFonts w:asciiTheme="minorHAnsi" w:eastAsia="Times New Roman" w:hAnsiTheme="minorHAnsi"/>
          <w:color w:val="auto"/>
          <w:sz w:val="28"/>
          <w:szCs w:val="10"/>
        </w:rPr>
        <w:t xml:space="preserve"> </w:t>
      </w:r>
    </w:p>
    <w:p w14:paraId="18110BCA" w14:textId="77777777" w:rsidR="001F4754" w:rsidRPr="00C23BE0" w:rsidRDefault="001F4754" w:rsidP="001F4754"/>
    <w:p w14:paraId="5E6E7BB0" w14:textId="2684FDE5" w:rsidR="00B42E49" w:rsidRPr="00C23BE0" w:rsidRDefault="00B42E49" w:rsidP="00B42E49">
      <w:pPr>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Pour réaliser notre projet Frigo Anti-Gaspi concernant la mise en œuvre de nos idées, nous avons dû utiliser différents logiciels et solutions techniques. Nous avons trois parties pour la création de l’application : Base de données, Backend et Frontend. De plus, nous avons fait des graphiques pour les statistiques de CO2 ayant une évidence rapportée aux aliments.</w:t>
      </w:r>
    </w:p>
    <w:p w14:paraId="4F8C06AC" w14:textId="77777777" w:rsidR="00B42E49" w:rsidRPr="00C23BE0" w:rsidRDefault="00B42E49" w:rsidP="00B42E49">
      <w:pPr>
        <w:rPr>
          <w:rFonts w:ascii="Times New Roman" w:eastAsia="Times New Roman" w:hAnsi="Times New Roman" w:cs="Times New Roman"/>
          <w:color w:val="000000" w:themeColor="text1"/>
          <w:sz w:val="24"/>
        </w:rPr>
      </w:pPr>
    </w:p>
    <w:tbl>
      <w:tblPr>
        <w:tblStyle w:val="TableauGrille4-Accentuation1"/>
        <w:tblW w:w="0" w:type="auto"/>
        <w:tblLook w:val="04A0" w:firstRow="1" w:lastRow="0" w:firstColumn="1" w:lastColumn="0" w:noHBand="0" w:noVBand="1"/>
      </w:tblPr>
      <w:tblGrid>
        <w:gridCol w:w="3047"/>
        <w:gridCol w:w="3150"/>
        <w:gridCol w:w="3153"/>
      </w:tblGrid>
      <w:tr w:rsidR="00B42E49" w:rsidRPr="00C23BE0" w14:paraId="55451664" w14:textId="77777777" w:rsidTr="001745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tcPr>
          <w:p w14:paraId="49E8D85D" w14:textId="77777777" w:rsidR="00B42E49" w:rsidRPr="00C23BE0" w:rsidRDefault="00B42E49" w:rsidP="00174509">
            <w:pPr>
              <w:rPr>
                <w:rFonts w:ascii="Times New Roman" w:eastAsia="Times New Roman" w:hAnsi="Times New Roman" w:cs="Times New Roman"/>
              </w:rPr>
            </w:pPr>
            <w:r w:rsidRPr="00C23BE0">
              <w:rPr>
                <w:rFonts w:ascii="Times New Roman" w:eastAsia="Times New Roman" w:hAnsi="Times New Roman" w:cs="Times New Roman"/>
              </w:rPr>
              <w:t>Logiciel</w:t>
            </w:r>
          </w:p>
        </w:tc>
        <w:tc>
          <w:tcPr>
            <w:tcW w:w="3150" w:type="dxa"/>
          </w:tcPr>
          <w:p w14:paraId="04C14680" w14:textId="77777777" w:rsidR="00B42E49" w:rsidRPr="00C23BE0" w:rsidRDefault="00B42E49" w:rsidP="0017450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23BE0">
              <w:rPr>
                <w:rFonts w:ascii="Times New Roman" w:eastAsia="Times New Roman" w:hAnsi="Times New Roman" w:cs="Times New Roman"/>
              </w:rPr>
              <w:t>Avantages</w:t>
            </w:r>
          </w:p>
        </w:tc>
        <w:tc>
          <w:tcPr>
            <w:tcW w:w="3153" w:type="dxa"/>
          </w:tcPr>
          <w:p w14:paraId="05BA4065" w14:textId="77777777" w:rsidR="00B42E49" w:rsidRPr="00C23BE0" w:rsidRDefault="00B42E49" w:rsidP="0017450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23BE0">
              <w:rPr>
                <w:rFonts w:ascii="Times New Roman" w:eastAsia="Times New Roman" w:hAnsi="Times New Roman" w:cs="Times New Roman"/>
              </w:rPr>
              <w:t>Inconvénient</w:t>
            </w:r>
            <w:r w:rsidRPr="00C23BE0">
              <w:rPr>
                <w:rFonts w:ascii="Times New Roman" w:eastAsia="Times New Roman" w:hAnsi="Times New Roman" w:cs="Times New Roman"/>
                <w:b w:val="0"/>
                <w:bCs w:val="0"/>
              </w:rPr>
              <w:t>s</w:t>
            </w:r>
          </w:p>
        </w:tc>
      </w:tr>
      <w:tr w:rsidR="00B42E49" w:rsidRPr="00C23BE0" w14:paraId="6008B767" w14:textId="77777777" w:rsidTr="00174509">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3047" w:type="dxa"/>
          </w:tcPr>
          <w:p w14:paraId="5678E0E7" w14:textId="77777777" w:rsidR="00B42E49" w:rsidRPr="00C23BE0" w:rsidRDefault="00B42E49" w:rsidP="00174509">
            <w:pPr>
              <w:rPr>
                <w:rFonts w:ascii="Times New Roman" w:eastAsia="Times New Roman" w:hAnsi="Times New Roman" w:cs="Times New Roman"/>
                <w:sz w:val="24"/>
                <w:szCs w:val="22"/>
              </w:rPr>
            </w:pPr>
            <w:r w:rsidRPr="00C23BE0">
              <w:rPr>
                <w:rFonts w:ascii="Times New Roman" w:eastAsia="Times New Roman" w:hAnsi="Times New Roman" w:cs="Times New Roman"/>
                <w:b w:val="0"/>
                <w:bCs w:val="0"/>
                <w:sz w:val="24"/>
                <w:szCs w:val="22"/>
              </w:rPr>
              <w:t>Base de données :</w:t>
            </w:r>
            <w:r w:rsidRPr="00C23BE0">
              <w:rPr>
                <w:rFonts w:ascii="Times New Roman" w:eastAsia="Times New Roman" w:hAnsi="Times New Roman" w:cs="Times New Roman"/>
                <w:sz w:val="24"/>
                <w:szCs w:val="22"/>
              </w:rPr>
              <w:br/>
              <w:t>PostgreSQL</w:t>
            </w:r>
          </w:p>
        </w:tc>
        <w:tc>
          <w:tcPr>
            <w:tcW w:w="3150" w:type="dxa"/>
          </w:tcPr>
          <w:p w14:paraId="7658F14E" w14:textId="77777777" w:rsidR="00B42E49" w:rsidRPr="00C23BE0" w:rsidRDefault="00B42E49" w:rsidP="001745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C23BE0">
              <w:rPr>
                <w:rFonts w:ascii="Times New Roman" w:eastAsia="Times New Roman" w:hAnsi="Times New Roman" w:cs="Times New Roman"/>
                <w:sz w:val="24"/>
              </w:rPr>
              <w:t>C’est un logiciel libre, facile à utiliser avec une interface logique.</w:t>
            </w:r>
          </w:p>
          <w:p w14:paraId="4D2E330C" w14:textId="77777777" w:rsidR="003A2917" w:rsidRPr="003303EF" w:rsidRDefault="00B42E49" w:rsidP="001745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C23BE0">
              <w:rPr>
                <w:rFonts w:ascii="Times New Roman" w:eastAsia="Times New Roman" w:hAnsi="Times New Roman" w:cs="Times New Roman"/>
                <w:sz w:val="24"/>
                <w:szCs w:val="22"/>
              </w:rPr>
              <w:lastRenderedPageBreak/>
              <w:t>Gérer des différents rôles comme (admin/employé) et aussi les relations entre les tableaux (l’historique liée aux produits)</w:t>
            </w:r>
          </w:p>
        </w:tc>
        <w:tc>
          <w:tcPr>
            <w:tcW w:w="3153" w:type="dxa"/>
          </w:tcPr>
          <w:p w14:paraId="00693AFD" w14:textId="77777777" w:rsidR="00B42E49" w:rsidRPr="00C23BE0" w:rsidRDefault="00B42E49" w:rsidP="001745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2"/>
              </w:rPr>
            </w:pPr>
            <w:r w:rsidRPr="00C23BE0">
              <w:rPr>
                <w:rFonts w:ascii="Times New Roman" w:eastAsia="Times New Roman" w:hAnsi="Times New Roman" w:cs="Times New Roman"/>
                <w:sz w:val="24"/>
                <w:szCs w:val="22"/>
              </w:rPr>
              <w:lastRenderedPageBreak/>
              <w:t xml:space="preserve">Il demande une configuration plus rigoureuse que les autres </w:t>
            </w:r>
            <w:r w:rsidRPr="00C23BE0">
              <w:rPr>
                <w:rFonts w:ascii="Times New Roman" w:eastAsia="Times New Roman" w:hAnsi="Times New Roman" w:cs="Times New Roman"/>
                <w:sz w:val="24"/>
                <w:szCs w:val="22"/>
              </w:rPr>
              <w:lastRenderedPageBreak/>
              <w:t xml:space="preserve">logiciels, nécessitant un serveur local. </w:t>
            </w:r>
          </w:p>
        </w:tc>
      </w:tr>
      <w:tr w:rsidR="00B42E49" w:rsidRPr="00C23BE0" w14:paraId="3A772594" w14:textId="77777777" w:rsidTr="00174509">
        <w:trPr>
          <w:trHeight w:val="557"/>
        </w:trPr>
        <w:tc>
          <w:tcPr>
            <w:cnfStyle w:val="001000000000" w:firstRow="0" w:lastRow="0" w:firstColumn="1" w:lastColumn="0" w:oddVBand="0" w:evenVBand="0" w:oddHBand="0" w:evenHBand="0" w:firstRowFirstColumn="0" w:firstRowLastColumn="0" w:lastRowFirstColumn="0" w:lastRowLastColumn="0"/>
            <w:tcW w:w="3047" w:type="dxa"/>
          </w:tcPr>
          <w:p w14:paraId="4970CCCD" w14:textId="77777777" w:rsidR="00B42E49" w:rsidRPr="00C23BE0" w:rsidRDefault="00B42E49" w:rsidP="00174509">
            <w:pPr>
              <w:rPr>
                <w:rFonts w:ascii="Times New Roman" w:eastAsia="Times New Roman" w:hAnsi="Times New Roman" w:cs="Times New Roman"/>
                <w:sz w:val="24"/>
              </w:rPr>
            </w:pPr>
            <w:r w:rsidRPr="00C23BE0">
              <w:rPr>
                <w:rFonts w:ascii="Times New Roman" w:eastAsia="Times New Roman" w:hAnsi="Times New Roman" w:cs="Times New Roman"/>
                <w:b w:val="0"/>
                <w:sz w:val="24"/>
              </w:rPr>
              <w:lastRenderedPageBreak/>
              <w:t>Backend :</w:t>
            </w:r>
          </w:p>
          <w:p w14:paraId="076DA94C" w14:textId="77777777" w:rsidR="00B42E49" w:rsidRPr="00C23BE0" w:rsidRDefault="00B42E49" w:rsidP="00174509">
            <w:pPr>
              <w:rPr>
                <w:rFonts w:ascii="Times New Roman" w:eastAsia="Times New Roman" w:hAnsi="Times New Roman" w:cs="Times New Roman"/>
                <w:sz w:val="24"/>
              </w:rPr>
            </w:pPr>
            <w:r w:rsidRPr="00C23BE0">
              <w:rPr>
                <w:rFonts w:ascii="Times New Roman" w:eastAsia="Times New Roman" w:hAnsi="Times New Roman" w:cs="Times New Roman"/>
                <w:sz w:val="24"/>
              </w:rPr>
              <w:t>Flask</w:t>
            </w:r>
          </w:p>
        </w:tc>
        <w:tc>
          <w:tcPr>
            <w:tcW w:w="3150" w:type="dxa"/>
          </w:tcPr>
          <w:p w14:paraId="15046D67" w14:textId="77777777" w:rsidR="00B42E49" w:rsidRPr="00C23BE0" w:rsidRDefault="00B42E49" w:rsidP="001745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2"/>
              </w:rPr>
            </w:pPr>
            <w:r w:rsidRPr="00C23BE0">
              <w:rPr>
                <w:rFonts w:ascii="Times New Roman" w:eastAsia="Times New Roman" w:hAnsi="Times New Roman" w:cs="Times New Roman"/>
                <w:sz w:val="24"/>
                <w:szCs w:val="22"/>
              </w:rPr>
              <w:t>Facile à apprendre comment l’utiliser et comment faire la liaison avec PostgreSQL.</w:t>
            </w:r>
          </w:p>
        </w:tc>
        <w:tc>
          <w:tcPr>
            <w:tcW w:w="3153" w:type="dxa"/>
          </w:tcPr>
          <w:p w14:paraId="65E5C303" w14:textId="77777777" w:rsidR="00B42E49" w:rsidRPr="00C23BE0" w:rsidRDefault="00B42E49" w:rsidP="001745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2"/>
              </w:rPr>
            </w:pPr>
            <w:r w:rsidRPr="00C23BE0">
              <w:rPr>
                <w:rFonts w:ascii="Times New Roman" w:eastAsia="Times New Roman" w:hAnsi="Times New Roman" w:cs="Times New Roman"/>
                <w:sz w:val="24"/>
                <w:szCs w:val="22"/>
              </w:rPr>
              <w:t>La structure de l’application n’est pas la meilleure.</w:t>
            </w:r>
          </w:p>
        </w:tc>
      </w:tr>
      <w:tr w:rsidR="00B42E49" w:rsidRPr="00C23BE0" w14:paraId="0E98C049" w14:textId="77777777" w:rsidTr="0017450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3047" w:type="dxa"/>
          </w:tcPr>
          <w:p w14:paraId="07E9704B" w14:textId="77777777" w:rsidR="00B42E49" w:rsidRPr="00C23BE0" w:rsidRDefault="00B42E49" w:rsidP="00174509">
            <w:pPr>
              <w:rPr>
                <w:rFonts w:ascii="Times New Roman" w:eastAsia="Times New Roman" w:hAnsi="Times New Roman" w:cs="Times New Roman"/>
                <w:sz w:val="24"/>
              </w:rPr>
            </w:pPr>
            <w:r w:rsidRPr="00C23BE0">
              <w:rPr>
                <w:rFonts w:ascii="Times New Roman" w:eastAsia="Times New Roman" w:hAnsi="Times New Roman" w:cs="Times New Roman"/>
                <w:b w:val="0"/>
                <w:bCs w:val="0"/>
                <w:sz w:val="24"/>
                <w:szCs w:val="22"/>
              </w:rPr>
              <w:t>Frontend :</w:t>
            </w:r>
          </w:p>
          <w:p w14:paraId="21859256" w14:textId="77777777" w:rsidR="00B42E49" w:rsidRPr="00C23BE0" w:rsidRDefault="00B42E49" w:rsidP="00174509">
            <w:pPr>
              <w:rPr>
                <w:rFonts w:ascii="Times New Roman" w:eastAsia="Times New Roman" w:hAnsi="Times New Roman" w:cs="Times New Roman"/>
                <w:sz w:val="24"/>
              </w:rPr>
            </w:pPr>
            <w:r w:rsidRPr="00C23BE0">
              <w:rPr>
                <w:rFonts w:ascii="Times New Roman" w:eastAsia="Times New Roman" w:hAnsi="Times New Roman" w:cs="Times New Roman"/>
                <w:sz w:val="24"/>
                <w:szCs w:val="22"/>
              </w:rPr>
              <w:t>HTML/ CSS/ JS</w:t>
            </w:r>
          </w:p>
        </w:tc>
        <w:tc>
          <w:tcPr>
            <w:tcW w:w="3150" w:type="dxa"/>
          </w:tcPr>
          <w:p w14:paraId="1C4BC3B6" w14:textId="77777777" w:rsidR="00B42E49" w:rsidRPr="00C23BE0" w:rsidRDefault="00B42E49" w:rsidP="001745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2"/>
              </w:rPr>
            </w:pPr>
            <w:r w:rsidRPr="00C23BE0">
              <w:rPr>
                <w:rFonts w:ascii="Times New Roman" w:eastAsia="Times New Roman" w:hAnsi="Times New Roman" w:cs="Times New Roman"/>
                <w:sz w:val="24"/>
                <w:szCs w:val="22"/>
              </w:rPr>
              <w:t xml:space="preserve">Tous les membres de l’équipe maitrisent bien les notions théorétiques des langages de programmation </w:t>
            </w:r>
          </w:p>
        </w:tc>
        <w:tc>
          <w:tcPr>
            <w:tcW w:w="3153" w:type="dxa"/>
          </w:tcPr>
          <w:p w14:paraId="219FE81F" w14:textId="77777777" w:rsidR="00B42E49" w:rsidRPr="00C23BE0" w:rsidRDefault="00B42E49" w:rsidP="001745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2"/>
              </w:rPr>
            </w:pPr>
            <w:r w:rsidRPr="00C23BE0">
              <w:rPr>
                <w:rFonts w:ascii="Times New Roman" w:eastAsia="Times New Roman" w:hAnsi="Times New Roman" w:cs="Times New Roman"/>
                <w:sz w:val="24"/>
                <w:szCs w:val="22"/>
              </w:rPr>
              <w:t>En utilisant HTML avec CSS et JS ça ne va pas donner le même résultat dynamique que dans React.</w:t>
            </w:r>
          </w:p>
        </w:tc>
      </w:tr>
      <w:tr w:rsidR="00B42E49" w:rsidRPr="00C23BE0" w14:paraId="44587776" w14:textId="77777777" w:rsidTr="00174509">
        <w:trPr>
          <w:trHeight w:val="565"/>
        </w:trPr>
        <w:tc>
          <w:tcPr>
            <w:cnfStyle w:val="001000000000" w:firstRow="0" w:lastRow="0" w:firstColumn="1" w:lastColumn="0" w:oddVBand="0" w:evenVBand="0" w:oddHBand="0" w:evenHBand="0" w:firstRowFirstColumn="0" w:firstRowLastColumn="0" w:lastRowFirstColumn="0" w:lastRowLastColumn="0"/>
            <w:tcW w:w="3047" w:type="dxa"/>
          </w:tcPr>
          <w:p w14:paraId="15156DE4" w14:textId="77777777" w:rsidR="00B42E49" w:rsidRPr="00C23BE0" w:rsidRDefault="00B42E49" w:rsidP="00174509">
            <w:pPr>
              <w:rPr>
                <w:rFonts w:ascii="Times New Roman" w:eastAsia="Times New Roman" w:hAnsi="Times New Roman" w:cs="Times New Roman"/>
                <w:sz w:val="24"/>
                <w:szCs w:val="22"/>
              </w:rPr>
            </w:pPr>
            <w:r w:rsidRPr="00C23BE0">
              <w:rPr>
                <w:rFonts w:ascii="Times New Roman" w:eastAsia="Times New Roman" w:hAnsi="Times New Roman" w:cs="Times New Roman"/>
                <w:b w:val="0"/>
                <w:bCs w:val="0"/>
                <w:sz w:val="24"/>
                <w:szCs w:val="22"/>
              </w:rPr>
              <w:t>Les graphiques :</w:t>
            </w:r>
          </w:p>
          <w:p w14:paraId="72256E3C" w14:textId="77777777" w:rsidR="00B42E49" w:rsidRPr="00C23BE0" w:rsidRDefault="00B42E49" w:rsidP="00174509">
            <w:pPr>
              <w:rPr>
                <w:rFonts w:ascii="Times New Roman" w:eastAsia="Times New Roman" w:hAnsi="Times New Roman" w:cs="Times New Roman"/>
                <w:b w:val="0"/>
                <w:bCs w:val="0"/>
                <w:sz w:val="24"/>
                <w:szCs w:val="22"/>
              </w:rPr>
            </w:pPr>
            <w:r w:rsidRPr="00C23BE0">
              <w:rPr>
                <w:rFonts w:ascii="Times New Roman" w:eastAsia="Times New Roman" w:hAnsi="Times New Roman" w:cs="Times New Roman"/>
                <w:sz w:val="24"/>
                <w:szCs w:val="22"/>
              </w:rPr>
              <w:t>Chart.js</w:t>
            </w:r>
          </w:p>
        </w:tc>
        <w:tc>
          <w:tcPr>
            <w:tcW w:w="3150" w:type="dxa"/>
          </w:tcPr>
          <w:p w14:paraId="2102ECA9" w14:textId="77777777" w:rsidR="00B42E49" w:rsidRPr="00C23BE0" w:rsidRDefault="00B42E49" w:rsidP="001745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2"/>
              </w:rPr>
            </w:pPr>
            <w:r w:rsidRPr="00C23BE0">
              <w:rPr>
                <w:rFonts w:ascii="Times New Roman" w:eastAsia="Times New Roman" w:hAnsi="Times New Roman" w:cs="Times New Roman"/>
                <w:sz w:val="24"/>
                <w:szCs w:val="22"/>
              </w:rPr>
              <w:t xml:space="preserve">C’est facile à intégrer dans une page HTML et il rend bien sur la page web grâce aux graphiques interactifs. </w:t>
            </w:r>
          </w:p>
        </w:tc>
        <w:tc>
          <w:tcPr>
            <w:tcW w:w="3153" w:type="dxa"/>
          </w:tcPr>
          <w:p w14:paraId="083DC26D" w14:textId="77777777" w:rsidR="00B42E49" w:rsidRPr="00C23BE0" w:rsidRDefault="00B42E49" w:rsidP="001745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2"/>
              </w:rPr>
            </w:pPr>
            <w:r w:rsidRPr="00C23BE0">
              <w:rPr>
                <w:rFonts w:ascii="Times New Roman" w:eastAsia="Times New Roman" w:hAnsi="Times New Roman" w:cs="Times New Roman"/>
                <w:sz w:val="24"/>
                <w:szCs w:val="22"/>
              </w:rPr>
              <w:t xml:space="preserve">Pour utiliser les graphiques, il est obligé de savoir JavaScript. </w:t>
            </w:r>
          </w:p>
        </w:tc>
      </w:tr>
    </w:tbl>
    <w:p w14:paraId="6B25E050" w14:textId="02EF5379" w:rsidR="00B42E49" w:rsidRPr="00C23BE0" w:rsidRDefault="00B42E49" w:rsidP="0045257E">
      <w:pPr>
        <w:spacing w:before="240" w:after="240"/>
        <w:rPr>
          <w:rFonts w:ascii="Times New Roman" w:eastAsia="Times New Roman" w:hAnsi="Times New Roman" w:cs="Times New Roman"/>
          <w:color w:val="000000" w:themeColor="text1"/>
          <w:sz w:val="24"/>
        </w:rPr>
      </w:pPr>
    </w:p>
    <w:p w14:paraId="3AD554B7" w14:textId="77777777" w:rsidR="001236D9" w:rsidRPr="00C23BE0" w:rsidRDefault="2ACBEDBE" w:rsidP="001236D9">
      <w:pPr>
        <w:pStyle w:val="Titre1"/>
        <w:numPr>
          <w:ilvl w:val="0"/>
          <w:numId w:val="16"/>
        </w:numPr>
        <w:rPr>
          <w:rFonts w:asciiTheme="minorHAnsi" w:eastAsia="Times New Roman" w:hAnsiTheme="minorHAnsi"/>
          <w:color w:val="auto"/>
          <w:sz w:val="28"/>
          <w:szCs w:val="10"/>
        </w:rPr>
      </w:pPr>
      <w:bookmarkStart w:id="7" w:name="_Toc227718062"/>
      <w:r w:rsidRPr="00C23BE0">
        <w:rPr>
          <w:rFonts w:asciiTheme="minorHAnsi" w:eastAsia="Times New Roman" w:hAnsiTheme="minorHAnsi"/>
          <w:color w:val="auto"/>
          <w:sz w:val="28"/>
          <w:szCs w:val="10"/>
        </w:rPr>
        <w:t>Organisation du projet</w:t>
      </w:r>
      <w:bookmarkEnd w:id="7"/>
      <w:r w:rsidRPr="00C23BE0">
        <w:rPr>
          <w:rFonts w:asciiTheme="minorHAnsi" w:eastAsia="Times New Roman" w:hAnsiTheme="minorHAnsi"/>
          <w:color w:val="auto"/>
          <w:sz w:val="28"/>
          <w:szCs w:val="10"/>
        </w:rPr>
        <w:t xml:space="preserve"> </w:t>
      </w:r>
    </w:p>
    <w:p w14:paraId="7C6B78DB" w14:textId="77777777" w:rsidR="001236D9" w:rsidRPr="00C23BE0" w:rsidRDefault="001236D9" w:rsidP="001236D9"/>
    <w:p w14:paraId="64516407" w14:textId="77777777" w:rsidR="001922B2" w:rsidRPr="00C23BE0" w:rsidRDefault="001236D9" w:rsidP="00190478">
      <w:pPr>
        <w:pStyle w:val="Titre2"/>
        <w:numPr>
          <w:ilvl w:val="0"/>
          <w:numId w:val="20"/>
        </w:numPr>
        <w:rPr>
          <w:rFonts w:eastAsia="Times New Roman"/>
          <w:b/>
          <w:i w:val="0"/>
          <w:color w:val="auto"/>
          <w:sz w:val="24"/>
          <w:szCs w:val="8"/>
        </w:rPr>
      </w:pPr>
      <w:bookmarkStart w:id="8" w:name="_Toc227718063"/>
      <w:r w:rsidRPr="00C23BE0">
        <w:rPr>
          <w:rFonts w:eastAsia="Times New Roman"/>
          <w:b/>
          <w:i w:val="0"/>
          <w:color w:val="auto"/>
          <w:sz w:val="24"/>
          <w:szCs w:val="8"/>
        </w:rPr>
        <w:t>Présentation de l’organisation pour la réalisation du projet</w:t>
      </w:r>
      <w:bookmarkEnd w:id="8"/>
    </w:p>
    <w:p w14:paraId="05C01D0D" w14:textId="77777777" w:rsidR="001F4754" w:rsidRPr="00C23BE0" w:rsidRDefault="001F4754" w:rsidP="001F4754"/>
    <w:p w14:paraId="54852B2B" w14:textId="77777777" w:rsidR="001922B2" w:rsidRPr="00C23BE0" w:rsidRDefault="001922B2" w:rsidP="001922B2">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Pour la réalisation de notre application, nous avons défini des critères et des règles très claires pour pouvoir respecter les délais imposés par les professeurs. Premièrement, nous avons bien analysé les besoins de notre projet et après nous avons réparti les tâches selon les compétences techniques et les points forts des 5 membres de notre équipe.</w:t>
      </w:r>
    </w:p>
    <w:p w14:paraId="13D5EAC3" w14:textId="77777777" w:rsidR="001922B2" w:rsidRPr="00C23BE0" w:rsidRDefault="001922B2" w:rsidP="001922B2">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Notre projet a été découpé en plusieurs phases :</w:t>
      </w:r>
    </w:p>
    <w:p w14:paraId="109C0206" w14:textId="77777777" w:rsidR="001922B2" w:rsidRPr="00C23BE0" w:rsidRDefault="001922B2" w:rsidP="001922B2">
      <w:pPr>
        <w:pStyle w:val="Paragraphedeliste"/>
        <w:numPr>
          <w:ilvl w:val="0"/>
          <w:numId w:val="22"/>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Validation du cadrage du projet,</w:t>
      </w:r>
    </w:p>
    <w:p w14:paraId="4C066916" w14:textId="77777777" w:rsidR="001922B2" w:rsidRPr="00C23BE0" w:rsidRDefault="001922B2" w:rsidP="001922B2">
      <w:pPr>
        <w:pStyle w:val="Paragraphedeliste"/>
        <w:numPr>
          <w:ilvl w:val="0"/>
          <w:numId w:val="22"/>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Définition de la charte graphique,</w:t>
      </w:r>
    </w:p>
    <w:p w14:paraId="2CFA40B8" w14:textId="77777777" w:rsidR="001922B2" w:rsidRPr="00C23BE0" w:rsidRDefault="001922B2" w:rsidP="001922B2">
      <w:pPr>
        <w:pStyle w:val="Paragraphedeliste"/>
        <w:numPr>
          <w:ilvl w:val="0"/>
          <w:numId w:val="22"/>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Analyse des besoins utilisateurs,</w:t>
      </w:r>
    </w:p>
    <w:p w14:paraId="17919083" w14:textId="77777777" w:rsidR="001922B2" w:rsidRPr="00C23BE0" w:rsidRDefault="001922B2" w:rsidP="001922B2">
      <w:pPr>
        <w:pStyle w:val="Paragraphedeliste"/>
        <w:numPr>
          <w:ilvl w:val="0"/>
          <w:numId w:val="22"/>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Analyse des solutions existantes,</w:t>
      </w:r>
    </w:p>
    <w:p w14:paraId="4661B7DF" w14:textId="77777777" w:rsidR="001922B2" w:rsidRPr="00C23BE0" w:rsidRDefault="001922B2" w:rsidP="001922B2">
      <w:pPr>
        <w:pStyle w:val="Paragraphedeliste"/>
        <w:numPr>
          <w:ilvl w:val="0"/>
          <w:numId w:val="22"/>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Définition des fonctionnalités clés (MVP),</w:t>
      </w:r>
    </w:p>
    <w:p w14:paraId="2DD7CE63" w14:textId="77777777" w:rsidR="001922B2" w:rsidRPr="00C23BE0" w:rsidRDefault="001922B2" w:rsidP="001922B2">
      <w:pPr>
        <w:pStyle w:val="Paragraphedeliste"/>
        <w:numPr>
          <w:ilvl w:val="0"/>
          <w:numId w:val="22"/>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Conception des écrans (UX, UI),</w:t>
      </w:r>
    </w:p>
    <w:p w14:paraId="4B1586C7" w14:textId="77777777" w:rsidR="001922B2" w:rsidRPr="00C23BE0" w:rsidRDefault="001922B2" w:rsidP="001922B2">
      <w:pPr>
        <w:pStyle w:val="Paragraphedeliste"/>
        <w:numPr>
          <w:ilvl w:val="0"/>
          <w:numId w:val="22"/>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Conception de l’architecture technique,</w:t>
      </w:r>
    </w:p>
    <w:p w14:paraId="13E05FD4" w14:textId="77777777" w:rsidR="001922B2" w:rsidRPr="00C23BE0" w:rsidRDefault="001922B2" w:rsidP="001922B2">
      <w:pPr>
        <w:pStyle w:val="Paragraphedeliste"/>
        <w:numPr>
          <w:ilvl w:val="0"/>
          <w:numId w:val="22"/>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Développement des fonctionnalités principales,</w:t>
      </w:r>
    </w:p>
    <w:p w14:paraId="21C91232" w14:textId="77777777" w:rsidR="001922B2" w:rsidRPr="00C23BE0" w:rsidRDefault="001922B2" w:rsidP="001922B2">
      <w:pPr>
        <w:pStyle w:val="Paragraphedeliste"/>
        <w:numPr>
          <w:ilvl w:val="0"/>
          <w:numId w:val="22"/>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Tests fonctionnels et corrections,</w:t>
      </w:r>
    </w:p>
    <w:p w14:paraId="39CBDB43" w14:textId="77777777" w:rsidR="001922B2" w:rsidRPr="00C23BE0" w:rsidRDefault="001922B2" w:rsidP="001922B2">
      <w:pPr>
        <w:pStyle w:val="Paragraphedeliste"/>
        <w:numPr>
          <w:ilvl w:val="0"/>
          <w:numId w:val="22"/>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Préparation du rendu final.</w:t>
      </w:r>
    </w:p>
    <w:p w14:paraId="5CA75DAC" w14:textId="77777777" w:rsidR="001922B2" w:rsidRPr="00C23BE0" w:rsidRDefault="001922B2" w:rsidP="001922B2">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Ce découpage nous a permis de bien nous organiser et d’éviter les erreurs structurelles, car nous nous sommes appuyés d’abord sur la conception et seulement après sur le développement. Chacun d’entre nous a reçu des tâches bien précises, réparties équitablement avec une date limite pour ne pas impacter le travail des autres personnes.</w:t>
      </w:r>
    </w:p>
    <w:p w14:paraId="1BC18280" w14:textId="77777777" w:rsidR="001922B2" w:rsidRPr="00C23BE0" w:rsidRDefault="001922B2" w:rsidP="001922B2">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lastRenderedPageBreak/>
        <w:t>Nous avons utilisé une matrice : « MANAGEMENT DE L'ÉQUIPE ET PILOTAGE DU PROJET » pour répartir toutes les missions. Ce tableau montre bien qui est chargé de la tâche, les deadlines associés et l’état d’avancement (terminée, en cours, non commencé) et nous avons essayé de bien respecter tout cela.</w:t>
      </w:r>
    </w:p>
    <w:p w14:paraId="69B83B5E" w14:textId="77777777" w:rsidR="001922B2" w:rsidRPr="00C23BE0" w:rsidRDefault="001922B2" w:rsidP="001922B2">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Voici la répartition des tâches de chaque personne :</w:t>
      </w:r>
    </w:p>
    <w:p w14:paraId="5BCA814E" w14:textId="77777777" w:rsidR="001922B2" w:rsidRPr="00C23BE0" w:rsidRDefault="001922B2" w:rsidP="001922B2">
      <w:pPr>
        <w:ind w:left="720" w:hanging="3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1.</w:t>
      </w:r>
      <w:r w:rsidRPr="00C23BE0">
        <w:tab/>
      </w:r>
      <w:r w:rsidRPr="00C23BE0">
        <w:rPr>
          <w:rFonts w:ascii="Times New Roman" w:eastAsia="Times New Roman" w:hAnsi="Times New Roman" w:cs="Times New Roman"/>
          <w:color w:val="000000" w:themeColor="text1"/>
          <w:sz w:val="24"/>
        </w:rPr>
        <w:t>Backend Base de données : Alexia</w:t>
      </w:r>
    </w:p>
    <w:p w14:paraId="02CF665B" w14:textId="77777777" w:rsidR="001922B2" w:rsidRPr="00C23BE0" w:rsidRDefault="001922B2" w:rsidP="001922B2">
      <w:pPr>
        <w:ind w:left="7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Création de la base de données en PostgreSQL et test des opérations de base</w:t>
      </w:r>
    </w:p>
    <w:p w14:paraId="69965C71" w14:textId="77777777" w:rsidR="001922B2" w:rsidRPr="00C23BE0" w:rsidRDefault="001922B2" w:rsidP="001922B2">
      <w:pPr>
        <w:ind w:left="720" w:hanging="3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2.</w:t>
      </w:r>
      <w:r w:rsidRPr="00C23BE0">
        <w:tab/>
      </w:r>
      <w:r w:rsidRPr="00C23BE0">
        <w:rPr>
          <w:rFonts w:ascii="Times New Roman" w:eastAsia="Times New Roman" w:hAnsi="Times New Roman" w:cs="Times New Roman"/>
          <w:color w:val="000000" w:themeColor="text1"/>
          <w:sz w:val="24"/>
        </w:rPr>
        <w:t>Frontend site Web : Silviana</w:t>
      </w:r>
    </w:p>
    <w:p w14:paraId="48653B69" w14:textId="77777777" w:rsidR="001922B2" w:rsidRPr="00C23BE0" w:rsidRDefault="001922B2" w:rsidP="001922B2">
      <w:pPr>
        <w:ind w:left="7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Création des pages login, dashboard, gestion de stock</w:t>
      </w:r>
    </w:p>
    <w:p w14:paraId="6EA50C40" w14:textId="77777777" w:rsidR="001922B2" w:rsidRPr="00C23BE0" w:rsidRDefault="001922B2" w:rsidP="001922B2">
      <w:pPr>
        <w:ind w:left="720" w:hanging="3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3.</w:t>
      </w:r>
      <w:r w:rsidRPr="00C23BE0">
        <w:tab/>
      </w:r>
      <w:r w:rsidRPr="00C23BE0">
        <w:rPr>
          <w:rFonts w:ascii="Times New Roman" w:eastAsia="Times New Roman" w:hAnsi="Times New Roman" w:cs="Times New Roman"/>
          <w:color w:val="000000" w:themeColor="text1"/>
          <w:sz w:val="24"/>
        </w:rPr>
        <w:t>Backend Flask : Sanin</w:t>
      </w:r>
    </w:p>
    <w:p w14:paraId="4CD3DCAC" w14:textId="77777777" w:rsidR="001922B2" w:rsidRPr="00C23BE0" w:rsidRDefault="001922B2" w:rsidP="001922B2">
      <w:pPr>
        <w:ind w:left="7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Création du serveur de l’application, les routes, liaison entre le frontend et la base de données</w:t>
      </w:r>
    </w:p>
    <w:p w14:paraId="76C5A233" w14:textId="77777777" w:rsidR="001922B2" w:rsidRPr="00C23BE0" w:rsidRDefault="001922B2" w:rsidP="001922B2">
      <w:pPr>
        <w:ind w:left="720" w:hanging="3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4.</w:t>
      </w:r>
      <w:r w:rsidRPr="00C23BE0">
        <w:tab/>
      </w:r>
      <w:r w:rsidRPr="00C23BE0">
        <w:rPr>
          <w:rFonts w:ascii="Times New Roman" w:eastAsia="Times New Roman" w:hAnsi="Times New Roman" w:cs="Times New Roman"/>
          <w:color w:val="000000" w:themeColor="text1"/>
          <w:sz w:val="24"/>
        </w:rPr>
        <w:t>Algorithme de priorité : Abdallah</w:t>
      </w:r>
    </w:p>
    <w:p w14:paraId="16EC7810" w14:textId="77777777" w:rsidR="001922B2" w:rsidRPr="00C23BE0" w:rsidRDefault="001922B2" w:rsidP="001922B2">
      <w:pPr>
        <w:ind w:left="7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Calcul des jours restants avant la péremption, définition du statut des produits (encore bon, 3 jours avant la date de péremption, expiré)</w:t>
      </w:r>
    </w:p>
    <w:p w14:paraId="08C6C945" w14:textId="77777777" w:rsidR="001922B2" w:rsidRPr="00C23BE0" w:rsidRDefault="001922B2" w:rsidP="001922B2">
      <w:pPr>
        <w:ind w:left="720" w:hanging="3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5.</w:t>
      </w:r>
      <w:r w:rsidRPr="00C23BE0">
        <w:tab/>
      </w:r>
      <w:r w:rsidRPr="00C23BE0">
        <w:rPr>
          <w:rFonts w:ascii="Times New Roman" w:eastAsia="Times New Roman" w:hAnsi="Times New Roman" w:cs="Times New Roman"/>
          <w:color w:val="000000" w:themeColor="text1"/>
          <w:sz w:val="24"/>
        </w:rPr>
        <w:t>Module CO2+ Statistiques : Martin</w:t>
      </w:r>
    </w:p>
    <w:p w14:paraId="7AF3BEFC" w14:textId="44AC3261" w:rsidR="001922B2" w:rsidRPr="00C23BE0" w:rsidRDefault="001922B2" w:rsidP="001922B2">
      <w:pPr>
        <w:spacing w:after="160"/>
        <w:ind w:left="72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Calcul du CO2 économisé, sauvegarde de l’historique</w:t>
      </w:r>
    </w:p>
    <w:p w14:paraId="73F2C2EE" w14:textId="77777777" w:rsidR="001922B2" w:rsidRPr="00C23BE0" w:rsidRDefault="001922B2" w:rsidP="001922B2">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Pour assurer un suivi efficace, nous avons utilisé plusieurs outils collaboratifs :</w:t>
      </w:r>
    </w:p>
    <w:p w14:paraId="432D0831" w14:textId="77777777" w:rsidR="001922B2" w:rsidRPr="00C23BE0" w:rsidRDefault="001922B2" w:rsidP="001922B2">
      <w:pPr>
        <w:pStyle w:val="Paragraphedeliste"/>
        <w:numPr>
          <w:ilvl w:val="0"/>
          <w:numId w:val="23"/>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b/>
          <w:color w:val="000000" w:themeColor="text1"/>
          <w:sz w:val="24"/>
        </w:rPr>
        <w:t>GitHub</w:t>
      </w:r>
      <w:r w:rsidRPr="00C23BE0">
        <w:rPr>
          <w:rFonts w:ascii="Times New Roman" w:eastAsia="Times New Roman" w:hAnsi="Times New Roman" w:cs="Times New Roman"/>
          <w:color w:val="000000" w:themeColor="text1"/>
          <w:sz w:val="24"/>
        </w:rPr>
        <w:t xml:space="preserve"> pour la gestion du code et le versionnage,</w:t>
      </w:r>
    </w:p>
    <w:p w14:paraId="31A010A6" w14:textId="77777777" w:rsidR="001922B2" w:rsidRPr="00C23BE0" w:rsidRDefault="001922B2" w:rsidP="001922B2">
      <w:pPr>
        <w:pStyle w:val="Paragraphedeliste"/>
        <w:numPr>
          <w:ilvl w:val="0"/>
          <w:numId w:val="23"/>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b/>
          <w:color w:val="000000" w:themeColor="text1"/>
          <w:sz w:val="24"/>
        </w:rPr>
        <w:t>Figma</w:t>
      </w:r>
      <w:r w:rsidRPr="00C23BE0">
        <w:rPr>
          <w:rFonts w:ascii="Times New Roman" w:eastAsia="Times New Roman" w:hAnsi="Times New Roman" w:cs="Times New Roman"/>
          <w:color w:val="000000" w:themeColor="text1"/>
          <w:sz w:val="24"/>
        </w:rPr>
        <w:t xml:space="preserve"> pour la conception des maquettes,</w:t>
      </w:r>
    </w:p>
    <w:p w14:paraId="64AB89C4" w14:textId="77777777" w:rsidR="001922B2" w:rsidRPr="00C23BE0" w:rsidRDefault="001922B2" w:rsidP="001922B2">
      <w:pPr>
        <w:pStyle w:val="Paragraphedeliste"/>
        <w:numPr>
          <w:ilvl w:val="0"/>
          <w:numId w:val="23"/>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b/>
          <w:color w:val="000000" w:themeColor="text1"/>
          <w:sz w:val="24"/>
        </w:rPr>
        <w:t>Canva</w:t>
      </w:r>
      <w:r w:rsidRPr="00C23BE0">
        <w:rPr>
          <w:rFonts w:ascii="Times New Roman" w:eastAsia="Times New Roman" w:hAnsi="Times New Roman" w:cs="Times New Roman"/>
          <w:color w:val="000000" w:themeColor="text1"/>
          <w:sz w:val="24"/>
        </w:rPr>
        <w:t xml:space="preserve"> pour la création du support visuel, ainsi que la feuille de route et le planning,</w:t>
      </w:r>
    </w:p>
    <w:p w14:paraId="23D11FC3" w14:textId="77777777" w:rsidR="001922B2" w:rsidRPr="00C23BE0" w:rsidRDefault="001922B2" w:rsidP="001922B2">
      <w:pPr>
        <w:pStyle w:val="Paragraphedeliste"/>
        <w:numPr>
          <w:ilvl w:val="0"/>
          <w:numId w:val="23"/>
        </w:num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b/>
          <w:color w:val="000000" w:themeColor="text1"/>
          <w:sz w:val="24"/>
        </w:rPr>
        <w:t>WhatsApp</w:t>
      </w:r>
      <w:r w:rsidRPr="00C23BE0">
        <w:rPr>
          <w:rFonts w:ascii="Times New Roman" w:eastAsia="Times New Roman" w:hAnsi="Times New Roman" w:cs="Times New Roman"/>
          <w:color w:val="000000" w:themeColor="text1"/>
          <w:sz w:val="24"/>
        </w:rPr>
        <w:t xml:space="preserve"> pour une communication rapide et efficace.</w:t>
      </w:r>
    </w:p>
    <w:p w14:paraId="7788C1F1" w14:textId="33D30600" w:rsidR="001922B2" w:rsidRPr="00C23BE0" w:rsidRDefault="001922B2" w:rsidP="001922B2">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Tout au long du travail, nous sommes restés en contact pour nous entraider et suivre l’avancement de chacun. On s’est fixé des rendez-vous physiques ou en ligne, en fonction des possibilités de chaque personne, toutes les 2 semaines. Cela nous a assuré que nous étions sur la bonne route et que tout se passait comme prévu dès le début.</w:t>
      </w:r>
    </w:p>
    <w:p w14:paraId="4D11B5F1" w14:textId="77777777" w:rsidR="001922B2" w:rsidRPr="00C23BE0" w:rsidRDefault="001922B2" w:rsidP="001922B2">
      <w:pPr>
        <w:spacing w:after="160"/>
        <w:rPr>
          <w:rFonts w:ascii="Times New Roman" w:eastAsia="Times New Roman" w:hAnsi="Times New Roman" w:cs="Times New Roman"/>
          <w:color w:val="000000" w:themeColor="text1"/>
          <w:sz w:val="24"/>
        </w:rPr>
      </w:pPr>
    </w:p>
    <w:p w14:paraId="6EF40D35" w14:textId="6902B0CC" w:rsidR="001922B2" w:rsidRPr="00C23BE0" w:rsidRDefault="001236D9" w:rsidP="001922B2">
      <w:pPr>
        <w:pStyle w:val="Titre2"/>
        <w:numPr>
          <w:ilvl w:val="0"/>
          <w:numId w:val="20"/>
        </w:numPr>
        <w:rPr>
          <w:rFonts w:eastAsia="Times New Roman"/>
          <w:b/>
          <w:bCs/>
          <w:i w:val="0"/>
          <w:iCs/>
          <w:color w:val="auto"/>
          <w:sz w:val="24"/>
          <w:szCs w:val="16"/>
        </w:rPr>
      </w:pPr>
      <w:bookmarkStart w:id="9" w:name="_Toc227718064"/>
      <w:r w:rsidRPr="00C23BE0">
        <w:rPr>
          <w:rFonts w:eastAsia="Times New Roman"/>
          <w:b/>
          <w:bCs/>
          <w:i w:val="0"/>
          <w:iCs/>
          <w:color w:val="auto"/>
          <w:sz w:val="24"/>
          <w:szCs w:val="16"/>
        </w:rPr>
        <w:t>Présentation de l’écart entre le prévu et le réalisé</w:t>
      </w:r>
      <w:bookmarkEnd w:id="9"/>
    </w:p>
    <w:p w14:paraId="04374E27" w14:textId="77777777" w:rsidR="001F4754" w:rsidRPr="00C23BE0" w:rsidRDefault="001F4754" w:rsidP="001F4754"/>
    <w:p w14:paraId="400721C3" w14:textId="77777777" w:rsidR="001922B2" w:rsidRPr="00C23BE0" w:rsidRDefault="001922B2" w:rsidP="001922B2">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Même si nous avions une très bonne organisation au début, des écarts entre le planning initial et la réalité du projet sont apparus. On a rencontré certaines difficultés qui nous ont empêché de respecter certains délais et qui ont pris plus de temps que prévu pour être résolues.</w:t>
      </w:r>
    </w:p>
    <w:p w14:paraId="6CA71C7D" w14:textId="77777777" w:rsidR="001922B2" w:rsidRPr="00C23BE0" w:rsidRDefault="001922B2" w:rsidP="001922B2">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Même si l’idée du projet était bien définie, les tâches déjà réparties et les besoins bien compris, nous avons eu du mal à commencer le projet, car il y avait beaucoup d’éléments à prendre en compte. C’était difficile de comprendre par où commencer et quelle partie traiter en priorité et quelles technologies ou outils utiliser. Nous avons testé plusieurs solutions pour choisir celle qui nous convenait le mieux. La phase de réflexion technique, incluant la structure de la base de données et l’organisation du backend et du frontend a pris beaucoup du temps que nous avons pensé.</w:t>
      </w:r>
    </w:p>
    <w:p w14:paraId="488ED154" w14:textId="77777777" w:rsidR="001922B2" w:rsidRPr="00C23BE0" w:rsidRDefault="001922B2" w:rsidP="001922B2"/>
    <w:p w14:paraId="7BDE4CCD" w14:textId="3FCDAD34" w:rsidR="001236D9" w:rsidRPr="00C23BE0" w:rsidRDefault="001236D9" w:rsidP="001922B2">
      <w:pPr>
        <w:pStyle w:val="Titre2"/>
        <w:numPr>
          <w:ilvl w:val="0"/>
          <w:numId w:val="20"/>
        </w:numPr>
        <w:rPr>
          <w:rFonts w:eastAsia="Times New Roman"/>
          <w:b/>
          <w:bCs/>
          <w:i w:val="0"/>
          <w:iCs/>
          <w:color w:val="auto"/>
          <w:sz w:val="24"/>
          <w:szCs w:val="16"/>
        </w:rPr>
      </w:pPr>
      <w:bookmarkStart w:id="10" w:name="_Toc227718065"/>
      <w:r w:rsidRPr="00C23BE0">
        <w:rPr>
          <w:rFonts w:eastAsia="Times New Roman"/>
          <w:b/>
          <w:bCs/>
          <w:i w:val="0"/>
          <w:iCs/>
          <w:color w:val="auto"/>
          <w:sz w:val="24"/>
          <w:szCs w:val="16"/>
        </w:rPr>
        <w:lastRenderedPageBreak/>
        <w:t>Présentation des difficultés rencontrées et solutions apportés</w:t>
      </w:r>
      <w:bookmarkEnd w:id="10"/>
    </w:p>
    <w:p w14:paraId="38CB39B3" w14:textId="77777777" w:rsidR="001F4754" w:rsidRPr="00C23BE0" w:rsidRDefault="001F4754" w:rsidP="001F4754"/>
    <w:p w14:paraId="1A3542D8" w14:textId="77777777" w:rsidR="001236D9" w:rsidRPr="00C23BE0" w:rsidRDefault="001236D9" w:rsidP="001236D9">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Le plus difficile pour nous a été la conception de la base de données, car nous n’avions pas suffisamment de connaissances. Nous avons donc dû nous former, en utilisant différentes ressources avant de pouvoir mettre en pratique. De plus, un autre défi a été la gestion de l’architecture technique, notamment la coordination entre le frontend et le backend et l’intégration des différentes parties. La gestion des disponibilités a été aussi compliquée, car des contraintes personnelles sont intervenues à certains moments, ce qui a impacté l’avancement du projet.</w:t>
      </w:r>
    </w:p>
    <w:p w14:paraId="08522161" w14:textId="77777777" w:rsidR="001236D9" w:rsidRPr="00C23BE0" w:rsidRDefault="001236D9" w:rsidP="001236D9">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Mais, pour résoudre le problème le plus vite possible et réussir tout au bon moment, nous avons mis en place des échanges techniques réguliers, donné des feedbacks et même contribué au travail des autres membres afin d’harmoniser l’ensemble du projet.</w:t>
      </w:r>
    </w:p>
    <w:p w14:paraId="4749E49C" w14:textId="2B6E3A94" w:rsidR="001236D9" w:rsidRPr="00C23BE0" w:rsidRDefault="001236D9" w:rsidP="001922B2">
      <w:pPr>
        <w:spacing w:after="160"/>
        <w:rPr>
          <w:rFonts w:ascii="Times New Roman" w:eastAsia="Times New Roman" w:hAnsi="Times New Roman" w:cs="Times New Roman"/>
          <w:color w:val="000000" w:themeColor="text1"/>
          <w:sz w:val="24"/>
        </w:rPr>
      </w:pPr>
      <w:r w:rsidRPr="00C23BE0">
        <w:rPr>
          <w:rFonts w:ascii="Times New Roman" w:eastAsia="Times New Roman" w:hAnsi="Times New Roman" w:cs="Times New Roman"/>
          <w:color w:val="000000" w:themeColor="text1"/>
          <w:sz w:val="24"/>
        </w:rPr>
        <w:t>Tout cela n’aurait pas été possible sans un suivi régulier, une communication efficace en cas de problème et une adaptation des tâches et des délais si nécessaire.</w:t>
      </w:r>
    </w:p>
    <w:p w14:paraId="556CCB01" w14:textId="77777777" w:rsidR="001236D9" w:rsidRPr="00C23BE0" w:rsidRDefault="001236D9" w:rsidP="001236D9"/>
    <w:p w14:paraId="03BA7C91" w14:textId="77777777" w:rsidR="00CC56D4" w:rsidRPr="00C23BE0" w:rsidRDefault="2ACBEDBE" w:rsidP="00CC56D4">
      <w:pPr>
        <w:pStyle w:val="Titre1"/>
        <w:numPr>
          <w:ilvl w:val="0"/>
          <w:numId w:val="16"/>
        </w:numPr>
        <w:rPr>
          <w:rFonts w:asciiTheme="minorHAnsi" w:eastAsia="Times New Roman" w:hAnsiTheme="minorHAnsi"/>
          <w:sz w:val="24"/>
          <w:szCs w:val="8"/>
        </w:rPr>
      </w:pPr>
      <w:bookmarkStart w:id="11" w:name="_Toc227718066"/>
      <w:r w:rsidRPr="00C23BE0">
        <w:rPr>
          <w:rFonts w:asciiTheme="minorHAnsi" w:eastAsia="Times New Roman" w:hAnsiTheme="minorHAnsi"/>
          <w:color w:val="auto"/>
          <w:sz w:val="28"/>
          <w:szCs w:val="10"/>
        </w:rPr>
        <w:t>Originalité et créativité de la solution proposée</w:t>
      </w:r>
      <w:bookmarkEnd w:id="11"/>
      <w:r w:rsidRPr="00C23BE0">
        <w:rPr>
          <w:rFonts w:asciiTheme="minorHAnsi" w:eastAsia="Times New Roman" w:hAnsiTheme="minorHAnsi"/>
          <w:sz w:val="24"/>
          <w:szCs w:val="8"/>
        </w:rPr>
        <w:t xml:space="preserve"> </w:t>
      </w:r>
    </w:p>
    <w:p w14:paraId="305ECD2C" w14:textId="77777777" w:rsidR="00CC56D4" w:rsidRPr="00C23BE0" w:rsidRDefault="00CC56D4" w:rsidP="00CC56D4"/>
    <w:p w14:paraId="611EE895" w14:textId="77777777" w:rsidR="001A2A1F" w:rsidRPr="00C23BE0" w:rsidRDefault="00CC56D4" w:rsidP="00CC56D4">
      <w:pPr>
        <w:pStyle w:val="Titre2"/>
        <w:numPr>
          <w:ilvl w:val="0"/>
          <w:numId w:val="25"/>
        </w:numPr>
        <w:rPr>
          <w:rFonts w:eastAsia="Times New Roman"/>
          <w:b/>
          <w:i w:val="0"/>
          <w:color w:val="auto"/>
          <w:sz w:val="24"/>
          <w:szCs w:val="8"/>
        </w:rPr>
      </w:pPr>
      <w:bookmarkStart w:id="12" w:name="_Toc227718067"/>
      <w:r w:rsidRPr="00C23BE0">
        <w:rPr>
          <w:rFonts w:eastAsia="Times New Roman"/>
          <w:b/>
          <w:i w:val="0"/>
          <w:color w:val="auto"/>
          <w:sz w:val="24"/>
          <w:szCs w:val="8"/>
        </w:rPr>
        <w:t>Originalité et créativité de la solution proposée</w:t>
      </w:r>
      <w:bookmarkEnd w:id="12"/>
    </w:p>
    <w:p w14:paraId="542CF4CB" w14:textId="77777777" w:rsidR="001F4754" w:rsidRPr="00C23BE0" w:rsidRDefault="001F4754" w:rsidP="001F4754"/>
    <w:p w14:paraId="4B81014A" w14:textId="77777777" w:rsidR="001A2A1F" w:rsidRPr="00C23BE0" w:rsidRDefault="001A2A1F" w:rsidP="001A2A1F">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Le projet de “Frigo Anti-Gaspi” se distingue par son approche concrète du gaspillage alimentaire. Plutôt que de proposer un outil théorique, l’application s’intègre directement dans le quotidien des utilisateurs en répondant à un besoin simple : mieux gérer les aliments pour éviter de les jeter.</w:t>
      </w:r>
    </w:p>
    <w:p w14:paraId="2F1B4136" w14:textId="77777777" w:rsidR="001A2A1F" w:rsidRPr="00C23BE0" w:rsidRDefault="001A2A1F" w:rsidP="001A2A1F">
      <w:pPr>
        <w:rPr>
          <w:rFonts w:ascii="Times New Roman" w:eastAsia="Times New Roman" w:hAnsi="Times New Roman" w:cs="Times New Roman"/>
          <w:color w:val="212121"/>
          <w:sz w:val="24"/>
        </w:rPr>
      </w:pPr>
    </w:p>
    <w:p w14:paraId="43A1797A" w14:textId="77777777" w:rsidR="001A2A1F" w:rsidRPr="00C23BE0" w:rsidRDefault="001A2A1F" w:rsidP="001A2A1F">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L’originalité repose sur le fait que l’application ne se limite pas à lister des produits, mais propose des actions concrètes, notamment des idées de recettes à partir des aliments disponibles. Elle transforme ainsi un problème courant en solution pratique.</w:t>
      </w:r>
    </w:p>
    <w:p w14:paraId="24BE1464" w14:textId="77777777" w:rsidR="001A2A1F" w:rsidRPr="00C23BE0" w:rsidRDefault="001A2A1F" w:rsidP="001A2A1F">
      <w:pPr>
        <w:rPr>
          <w:rFonts w:ascii="Times New Roman" w:eastAsia="Times New Roman" w:hAnsi="Times New Roman" w:cs="Times New Roman"/>
          <w:color w:val="212121"/>
          <w:sz w:val="24"/>
        </w:rPr>
      </w:pPr>
    </w:p>
    <w:p w14:paraId="2B20F65A" w14:textId="77777777" w:rsidR="001A2A1F" w:rsidRPr="00C23BE0" w:rsidRDefault="001A2A1F" w:rsidP="001A2A1F">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Le projet est également accessible à tous et facilement adoptable, contrairement à d’autres solutions plus spécialisées ou ponctuelles.</w:t>
      </w:r>
    </w:p>
    <w:p w14:paraId="2A97B31D" w14:textId="77777777" w:rsidR="001A2A1F" w:rsidRPr="00C23BE0" w:rsidRDefault="001A2A1F" w:rsidP="001A2A1F">
      <w:pPr>
        <w:rPr>
          <w:rFonts w:ascii="Times New Roman" w:eastAsia="Times New Roman" w:hAnsi="Times New Roman" w:cs="Times New Roman"/>
          <w:color w:val="212121"/>
          <w:sz w:val="24"/>
        </w:rPr>
      </w:pPr>
    </w:p>
    <w:p w14:paraId="18BF1FE7" w14:textId="77777777" w:rsidR="001A2A1F" w:rsidRPr="00C23BE0" w:rsidRDefault="001A2A1F" w:rsidP="001A2A1F">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L’application permet aussi de gagner du temps au quotidien. L’utilisateur n’a plus besoin de réfléchir longtemps à quoi cuisiner et les suggestions facilitent la prise de décision.</w:t>
      </w:r>
    </w:p>
    <w:p w14:paraId="77379584" w14:textId="77777777" w:rsidR="001A2A1F" w:rsidRPr="00C23BE0" w:rsidRDefault="001A2A1F" w:rsidP="001A2A1F">
      <w:pPr>
        <w:rPr>
          <w:rFonts w:ascii="Times New Roman" w:eastAsia="Times New Roman" w:hAnsi="Times New Roman" w:cs="Times New Roman"/>
          <w:color w:val="212121"/>
          <w:sz w:val="24"/>
        </w:rPr>
      </w:pPr>
    </w:p>
    <w:p w14:paraId="2A6FD66D" w14:textId="77777777" w:rsidR="001A2A1F" w:rsidRPr="00C23BE0" w:rsidRDefault="001A2A1F" w:rsidP="001A2A1F">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Les alertes aident à ne pas oublier les produits proches de la date limite. Cela permet de mieux gérer son stock alors que l’utilisateur devient plus organisé.</w:t>
      </w:r>
    </w:p>
    <w:p w14:paraId="1F81D59D" w14:textId="77777777" w:rsidR="001A2A1F" w:rsidRPr="00C23BE0" w:rsidRDefault="001A2A1F" w:rsidP="001A2A1F">
      <w:pPr>
        <w:rPr>
          <w:rFonts w:ascii="Times New Roman" w:eastAsia="Times New Roman" w:hAnsi="Times New Roman" w:cs="Times New Roman"/>
          <w:color w:val="212121"/>
          <w:sz w:val="24"/>
        </w:rPr>
      </w:pPr>
    </w:p>
    <w:p w14:paraId="52EC9C7C" w14:textId="77777777" w:rsidR="001A2A1F" w:rsidRPr="00C23BE0" w:rsidRDefault="001A2A1F" w:rsidP="001A2A1F">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Le projet a aussi un impact économique. Il permet de réduire le gaspillage et donc les dépenses inutiles.</w:t>
      </w:r>
    </w:p>
    <w:p w14:paraId="5A3C2094" w14:textId="77777777" w:rsidR="001A2A1F" w:rsidRPr="00C23BE0" w:rsidRDefault="001A2A1F" w:rsidP="001A2A1F">
      <w:pPr>
        <w:rPr>
          <w:rFonts w:ascii="Times New Roman" w:eastAsia="Times New Roman" w:hAnsi="Times New Roman" w:cs="Times New Roman"/>
          <w:color w:val="212121"/>
          <w:sz w:val="24"/>
        </w:rPr>
      </w:pPr>
    </w:p>
    <w:p w14:paraId="4FBABE4F" w14:textId="77777777" w:rsidR="001A2A1F" w:rsidRPr="00C23BE0" w:rsidRDefault="001A2A1F" w:rsidP="001A2A1F">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Enfin, l’application peut faire évoluer les habitudes. L’utilisateur devient plus attentif à sa consommation</w:t>
      </w:r>
    </w:p>
    <w:p w14:paraId="14A3607A" w14:textId="77777777" w:rsidR="001A2A1F" w:rsidRPr="00C23BE0" w:rsidRDefault="001A2A1F" w:rsidP="001A2A1F"/>
    <w:p w14:paraId="5E181D4B" w14:textId="77777777" w:rsidR="001A2A1F" w:rsidRPr="00C23BE0" w:rsidRDefault="008710F1" w:rsidP="00CC56D4">
      <w:pPr>
        <w:pStyle w:val="Titre2"/>
        <w:numPr>
          <w:ilvl w:val="0"/>
          <w:numId w:val="25"/>
        </w:numPr>
        <w:rPr>
          <w:rFonts w:eastAsia="Times New Roman"/>
          <w:b/>
          <w:i w:val="0"/>
          <w:color w:val="auto"/>
          <w:sz w:val="24"/>
          <w:szCs w:val="8"/>
        </w:rPr>
      </w:pPr>
      <w:bookmarkStart w:id="13" w:name="_Toc227718068"/>
      <w:r w:rsidRPr="00C23BE0">
        <w:rPr>
          <w:rFonts w:eastAsia="Times New Roman"/>
          <w:b/>
          <w:i w:val="0"/>
          <w:color w:val="auto"/>
          <w:sz w:val="24"/>
          <w:szCs w:val="8"/>
        </w:rPr>
        <w:lastRenderedPageBreak/>
        <w:t>P</w:t>
      </w:r>
      <w:r w:rsidR="00CC56D4" w:rsidRPr="00C23BE0">
        <w:rPr>
          <w:rFonts w:eastAsia="Times New Roman"/>
          <w:b/>
          <w:i w:val="0"/>
          <w:color w:val="auto"/>
          <w:sz w:val="24"/>
          <w:szCs w:val="8"/>
        </w:rPr>
        <w:t>résentation des fonctionnalités</w:t>
      </w:r>
      <w:bookmarkEnd w:id="13"/>
    </w:p>
    <w:p w14:paraId="54AC62B7" w14:textId="77777777" w:rsidR="001F4754" w:rsidRPr="00C23BE0" w:rsidRDefault="001F4754" w:rsidP="001F4754"/>
    <w:p w14:paraId="6147EE2D" w14:textId="77777777" w:rsidR="001A2A1F" w:rsidRPr="00C23BE0" w:rsidRDefault="001A2A1F" w:rsidP="001A2A1F">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L’application propose plusieurs fonctionnalités principales :</w:t>
      </w:r>
    </w:p>
    <w:p w14:paraId="1F892FAF" w14:textId="77777777" w:rsidR="001A2A1F" w:rsidRPr="00C23BE0" w:rsidRDefault="001A2A1F" w:rsidP="001A2A1F">
      <w:pPr>
        <w:rPr>
          <w:rFonts w:ascii="Times New Roman" w:eastAsia="Times New Roman" w:hAnsi="Times New Roman" w:cs="Times New Roman"/>
          <w:color w:val="212121"/>
          <w:sz w:val="24"/>
        </w:rPr>
      </w:pPr>
    </w:p>
    <w:p w14:paraId="6CF6FF4C" w14:textId="77777777" w:rsidR="001A2A1F" w:rsidRPr="00C23BE0" w:rsidRDefault="001A2A1F" w:rsidP="001A2A1F">
      <w:pPr>
        <w:pStyle w:val="Paragraphedeliste"/>
        <w:numPr>
          <w:ilvl w:val="0"/>
          <w:numId w:val="27"/>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Gestion du stock : ajout, suppression et visualisation des aliments avec leurs informations (quantité, date de péremption).</w:t>
      </w:r>
    </w:p>
    <w:p w14:paraId="5AAD05B0" w14:textId="77777777" w:rsidR="001A2A1F" w:rsidRPr="00C23BE0" w:rsidRDefault="001A2A1F" w:rsidP="001A2A1F">
      <w:pPr>
        <w:rPr>
          <w:rFonts w:ascii="Times New Roman" w:eastAsia="Times New Roman" w:hAnsi="Times New Roman" w:cs="Times New Roman"/>
          <w:color w:val="212121"/>
          <w:sz w:val="24"/>
        </w:rPr>
      </w:pPr>
    </w:p>
    <w:p w14:paraId="3AC00D2D" w14:textId="77777777" w:rsidR="001A2A1F" w:rsidRPr="00C23BE0" w:rsidRDefault="001A2A1F" w:rsidP="001A2A1F">
      <w:pPr>
        <w:pStyle w:val="Paragraphedeliste"/>
        <w:numPr>
          <w:ilvl w:val="0"/>
          <w:numId w:val="27"/>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Alertes : notification des produits proches de la date limite pour éviter le gaspillage.</w:t>
      </w:r>
    </w:p>
    <w:p w14:paraId="74C641D3" w14:textId="77777777" w:rsidR="001A2A1F" w:rsidRPr="00C23BE0" w:rsidRDefault="001A2A1F" w:rsidP="001A2A1F">
      <w:pPr>
        <w:rPr>
          <w:rFonts w:ascii="Times New Roman" w:eastAsia="Times New Roman" w:hAnsi="Times New Roman" w:cs="Times New Roman"/>
          <w:color w:val="212121"/>
          <w:sz w:val="24"/>
        </w:rPr>
      </w:pPr>
    </w:p>
    <w:p w14:paraId="74D82A9E" w14:textId="77777777" w:rsidR="001A2A1F" w:rsidRPr="00C23BE0" w:rsidRDefault="001A2A1F" w:rsidP="001A2A1F">
      <w:pPr>
        <w:pStyle w:val="Paragraphedeliste"/>
        <w:numPr>
          <w:ilvl w:val="0"/>
          <w:numId w:val="27"/>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Suggestions de recettes : propositions de plats à partir des aliments disponibles, même si certains ingrédients manquent.</w:t>
      </w:r>
    </w:p>
    <w:p w14:paraId="23E7F00D" w14:textId="77777777" w:rsidR="001A2A1F" w:rsidRPr="00C23BE0" w:rsidRDefault="001A2A1F" w:rsidP="001A2A1F">
      <w:pPr>
        <w:rPr>
          <w:rFonts w:ascii="Times New Roman" w:eastAsia="Times New Roman" w:hAnsi="Times New Roman" w:cs="Times New Roman"/>
          <w:color w:val="212121"/>
          <w:sz w:val="24"/>
        </w:rPr>
      </w:pPr>
    </w:p>
    <w:p w14:paraId="13F0F7EB" w14:textId="77777777" w:rsidR="001A2A1F" w:rsidRPr="00C23BE0" w:rsidRDefault="001A2A1F" w:rsidP="001A2A1F">
      <w:pPr>
        <w:pStyle w:val="Paragraphedeliste"/>
        <w:numPr>
          <w:ilvl w:val="0"/>
          <w:numId w:val="27"/>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Interface simple : navigation claire pour une utilisation rapide au quotidien.</w:t>
      </w:r>
    </w:p>
    <w:p w14:paraId="1E63BA01" w14:textId="77777777" w:rsidR="001A2A1F" w:rsidRPr="00C23BE0" w:rsidRDefault="001A2A1F" w:rsidP="001A2A1F">
      <w:pPr>
        <w:rPr>
          <w:rFonts w:ascii="Times New Roman" w:eastAsia="Times New Roman" w:hAnsi="Times New Roman" w:cs="Times New Roman"/>
          <w:color w:val="212121"/>
          <w:sz w:val="24"/>
        </w:rPr>
      </w:pPr>
    </w:p>
    <w:p w14:paraId="72E384B6" w14:textId="77777777" w:rsidR="001A2A1F" w:rsidRPr="00C23BE0" w:rsidRDefault="001A2A1F" w:rsidP="001A2A1F">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Les produits à consommer en priorité sont mis en avant. Cela aide à prendre des décisions rapidement.</w:t>
      </w:r>
    </w:p>
    <w:p w14:paraId="1D673DD8" w14:textId="77777777" w:rsidR="001A2A1F" w:rsidRPr="00C23BE0" w:rsidRDefault="001A2A1F" w:rsidP="001A2A1F">
      <w:pPr>
        <w:rPr>
          <w:rFonts w:ascii="Times New Roman" w:eastAsia="Times New Roman" w:hAnsi="Times New Roman" w:cs="Times New Roman"/>
          <w:color w:val="212121"/>
          <w:sz w:val="24"/>
        </w:rPr>
      </w:pPr>
    </w:p>
    <w:p w14:paraId="1CBC4789" w14:textId="77777777" w:rsidR="001A2A1F" w:rsidRPr="00C23BE0" w:rsidRDefault="001A2A1F" w:rsidP="001A2A1F">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L’interface reste simple pour être accessible à tous. Les actions sont rapides et faciles à réaliser.</w:t>
      </w:r>
    </w:p>
    <w:p w14:paraId="7E1111DB" w14:textId="77777777" w:rsidR="001A2A1F" w:rsidRPr="00C23BE0" w:rsidRDefault="001A2A1F" w:rsidP="001A2A1F">
      <w:pPr>
        <w:rPr>
          <w:rFonts w:ascii="Times New Roman" w:eastAsia="Times New Roman" w:hAnsi="Times New Roman" w:cs="Times New Roman"/>
          <w:color w:val="212121"/>
          <w:sz w:val="24"/>
        </w:rPr>
      </w:pPr>
    </w:p>
    <w:p w14:paraId="57C5FB56" w14:textId="77777777" w:rsidR="001A2A1F" w:rsidRPr="00C23BE0" w:rsidRDefault="001A2A1F" w:rsidP="001A2A1F"/>
    <w:p w14:paraId="4C36380B" w14:textId="39C53892" w:rsidR="00CC56D4" w:rsidRPr="00C23BE0" w:rsidRDefault="00CC56D4" w:rsidP="00CC56D4">
      <w:pPr>
        <w:pStyle w:val="Titre2"/>
        <w:numPr>
          <w:ilvl w:val="0"/>
          <w:numId w:val="25"/>
        </w:numPr>
        <w:rPr>
          <w:rFonts w:eastAsia="Times New Roman"/>
          <w:b/>
          <w:i w:val="0"/>
          <w:iCs/>
          <w:color w:val="auto"/>
          <w:sz w:val="24"/>
          <w:szCs w:val="8"/>
        </w:rPr>
      </w:pPr>
      <w:bookmarkStart w:id="14" w:name="_Toc227718069"/>
      <w:r w:rsidRPr="00C23BE0">
        <w:rPr>
          <w:rFonts w:eastAsia="Times New Roman"/>
          <w:b/>
          <w:i w:val="0"/>
          <w:iCs/>
          <w:color w:val="auto"/>
          <w:sz w:val="24"/>
          <w:szCs w:val="8"/>
        </w:rPr>
        <w:t>Présentation de l’implémentation du projet</w:t>
      </w:r>
      <w:bookmarkEnd w:id="14"/>
    </w:p>
    <w:p w14:paraId="5710D3A3" w14:textId="77777777" w:rsidR="00CC56D4" w:rsidRPr="00C23BE0" w:rsidRDefault="00CC56D4" w:rsidP="00CC56D4">
      <w:pPr>
        <w:rPr>
          <w:rFonts w:ascii="Times New Roman" w:eastAsia="Times New Roman" w:hAnsi="Times New Roman" w:cs="Times New Roman"/>
          <w:color w:val="212121"/>
          <w:sz w:val="24"/>
        </w:rPr>
      </w:pPr>
    </w:p>
    <w:p w14:paraId="3B9405A8" w14:textId="77777777" w:rsidR="00CC56D4" w:rsidRPr="00C23BE0" w:rsidRDefault="00CC56D4" w:rsidP="00CC56D4">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Le projet repose sur une structure simple et organisée :</w:t>
      </w:r>
    </w:p>
    <w:p w14:paraId="38A9D805" w14:textId="77777777" w:rsidR="00CC56D4" w:rsidRPr="00C23BE0" w:rsidRDefault="00CC56D4" w:rsidP="00CC56D4">
      <w:pPr>
        <w:rPr>
          <w:rFonts w:ascii="Times New Roman" w:eastAsia="Times New Roman" w:hAnsi="Times New Roman" w:cs="Times New Roman"/>
          <w:color w:val="212121"/>
          <w:sz w:val="24"/>
        </w:rPr>
      </w:pPr>
    </w:p>
    <w:p w14:paraId="66D1176C" w14:textId="77777777" w:rsidR="00CC56D4" w:rsidRPr="00C23BE0" w:rsidRDefault="00CC56D4" w:rsidP="008710F1">
      <w:pPr>
        <w:pStyle w:val="Paragraphedeliste"/>
        <w:numPr>
          <w:ilvl w:val="0"/>
          <w:numId w:val="26"/>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Gestion des données : chaque aliment est stocké avec ses caractéristiques (nom, quantité, date).</w:t>
      </w:r>
    </w:p>
    <w:p w14:paraId="7E7C81BE" w14:textId="77777777" w:rsidR="00CC56D4" w:rsidRPr="00C23BE0" w:rsidRDefault="00CC56D4" w:rsidP="00CC56D4">
      <w:pPr>
        <w:rPr>
          <w:rFonts w:ascii="Times New Roman" w:eastAsia="Times New Roman" w:hAnsi="Times New Roman" w:cs="Times New Roman"/>
          <w:color w:val="212121"/>
          <w:sz w:val="24"/>
        </w:rPr>
      </w:pPr>
    </w:p>
    <w:p w14:paraId="098A4B5D" w14:textId="77777777" w:rsidR="00CC56D4" w:rsidRPr="00C23BE0" w:rsidRDefault="00CC56D4" w:rsidP="008710F1">
      <w:pPr>
        <w:pStyle w:val="Paragraphedeliste"/>
        <w:numPr>
          <w:ilvl w:val="0"/>
          <w:numId w:val="26"/>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Traitement : système d’alerte basé sur les dates de péremption et algorithme de suggestion basé sur les aliments disponibles.</w:t>
      </w:r>
    </w:p>
    <w:p w14:paraId="1979F3A6" w14:textId="77777777" w:rsidR="00CC56D4" w:rsidRPr="00C23BE0" w:rsidRDefault="00CC56D4" w:rsidP="00CC56D4">
      <w:pPr>
        <w:rPr>
          <w:rFonts w:ascii="Times New Roman" w:eastAsia="Times New Roman" w:hAnsi="Times New Roman" w:cs="Times New Roman"/>
          <w:color w:val="212121"/>
          <w:sz w:val="24"/>
        </w:rPr>
      </w:pPr>
    </w:p>
    <w:p w14:paraId="7684D801" w14:textId="77777777" w:rsidR="00CC56D4" w:rsidRPr="00C23BE0" w:rsidRDefault="00CC56D4" w:rsidP="008710F1">
      <w:pPr>
        <w:pStyle w:val="Paragraphedeliste"/>
        <w:numPr>
          <w:ilvl w:val="0"/>
          <w:numId w:val="26"/>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Périmètre maîtrisé : stock limité à environ 20–30 aliments pour garder une application simple et performante.</w:t>
      </w:r>
    </w:p>
    <w:p w14:paraId="615FA11D" w14:textId="77777777" w:rsidR="00CC56D4" w:rsidRPr="00C23BE0" w:rsidRDefault="00CC56D4" w:rsidP="00CC56D4">
      <w:pPr>
        <w:rPr>
          <w:rFonts w:ascii="Times New Roman" w:eastAsia="Times New Roman" w:hAnsi="Times New Roman" w:cs="Times New Roman"/>
          <w:color w:val="212121"/>
          <w:sz w:val="24"/>
        </w:rPr>
      </w:pPr>
    </w:p>
    <w:p w14:paraId="2CB4AE07" w14:textId="77777777" w:rsidR="00CC56D4" w:rsidRPr="00C23BE0" w:rsidRDefault="00CC56D4" w:rsidP="008710F1">
      <w:pPr>
        <w:pStyle w:val="Paragraphedeliste"/>
        <w:numPr>
          <w:ilvl w:val="0"/>
          <w:numId w:val="26"/>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Choix techniques : technologies simples, code structuré et modulaire pour faciliter les évolutions.</w:t>
      </w:r>
    </w:p>
    <w:p w14:paraId="2A8509E0" w14:textId="77777777" w:rsidR="00CC56D4" w:rsidRPr="00C23BE0" w:rsidRDefault="00CC56D4" w:rsidP="00CC56D4">
      <w:pPr>
        <w:rPr>
          <w:rFonts w:ascii="Times New Roman" w:eastAsia="Times New Roman" w:hAnsi="Times New Roman" w:cs="Times New Roman"/>
          <w:color w:val="212121"/>
          <w:sz w:val="24"/>
        </w:rPr>
      </w:pPr>
    </w:p>
    <w:p w14:paraId="2F7A04D4" w14:textId="121553AD" w:rsidR="00CC56D4" w:rsidRPr="00C23BE0" w:rsidRDefault="00CC56D4" w:rsidP="00CC56D4">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Le code est organisé en plusieurs parties.</w:t>
      </w:r>
      <w:r w:rsidR="008710F1" w:rsidRPr="00C23BE0">
        <w:rPr>
          <w:rFonts w:ascii="Times New Roman" w:eastAsia="Times New Roman" w:hAnsi="Times New Roman" w:cs="Times New Roman"/>
          <w:color w:val="212121"/>
          <w:sz w:val="24"/>
        </w:rPr>
        <w:t xml:space="preserve"> </w:t>
      </w:r>
      <w:r w:rsidRPr="00C23BE0">
        <w:rPr>
          <w:rFonts w:ascii="Times New Roman" w:eastAsia="Times New Roman" w:hAnsi="Times New Roman" w:cs="Times New Roman"/>
          <w:color w:val="212121"/>
          <w:sz w:val="24"/>
        </w:rPr>
        <w:t>Cela le rend plus facile à comprendre et à modifier.</w:t>
      </w:r>
    </w:p>
    <w:p w14:paraId="7717F76E" w14:textId="77777777" w:rsidR="00CC56D4" w:rsidRPr="00C23BE0" w:rsidRDefault="00CC56D4" w:rsidP="00CC56D4">
      <w:pPr>
        <w:rPr>
          <w:rFonts w:ascii="Times New Roman" w:eastAsia="Times New Roman" w:hAnsi="Times New Roman" w:cs="Times New Roman"/>
          <w:color w:val="212121"/>
          <w:sz w:val="24"/>
        </w:rPr>
      </w:pPr>
    </w:p>
    <w:p w14:paraId="4D60A5D7" w14:textId="02F170B1" w:rsidR="00CC56D4" w:rsidRPr="00C23BE0" w:rsidRDefault="00CC56D4" w:rsidP="00CC56D4">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Le système d’alerte fonctionne avec la date actuelle.</w:t>
      </w:r>
      <w:r w:rsidR="008710F1" w:rsidRPr="00C23BE0">
        <w:rPr>
          <w:rFonts w:ascii="Times New Roman" w:eastAsia="Times New Roman" w:hAnsi="Times New Roman" w:cs="Times New Roman"/>
          <w:color w:val="212121"/>
          <w:sz w:val="24"/>
        </w:rPr>
        <w:t xml:space="preserve"> </w:t>
      </w:r>
      <w:r w:rsidRPr="00C23BE0">
        <w:rPr>
          <w:rFonts w:ascii="Times New Roman" w:eastAsia="Times New Roman" w:hAnsi="Times New Roman" w:cs="Times New Roman"/>
          <w:color w:val="212121"/>
          <w:sz w:val="24"/>
        </w:rPr>
        <w:t>Il permet de détecter rapidement les produits à risque.</w:t>
      </w:r>
    </w:p>
    <w:p w14:paraId="0FC707BE" w14:textId="77777777" w:rsidR="00CC56D4" w:rsidRPr="00C23BE0" w:rsidRDefault="00CC56D4" w:rsidP="00CC56D4">
      <w:pPr>
        <w:rPr>
          <w:rFonts w:ascii="Times New Roman" w:eastAsia="Times New Roman" w:hAnsi="Times New Roman" w:cs="Times New Roman"/>
          <w:color w:val="212121"/>
          <w:sz w:val="24"/>
        </w:rPr>
      </w:pPr>
    </w:p>
    <w:p w14:paraId="246AFFE3" w14:textId="4A262DB1" w:rsidR="00CC56D4" w:rsidRPr="00C23BE0" w:rsidRDefault="00CC56D4" w:rsidP="00CC56D4">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L’algorithme de suggestion reste simple pour être efficace.</w:t>
      </w:r>
      <w:r w:rsidR="008710F1" w:rsidRPr="00C23BE0">
        <w:rPr>
          <w:rFonts w:ascii="Times New Roman" w:eastAsia="Times New Roman" w:hAnsi="Times New Roman" w:cs="Times New Roman"/>
          <w:color w:val="212121"/>
          <w:sz w:val="24"/>
        </w:rPr>
        <w:t xml:space="preserve"> </w:t>
      </w:r>
      <w:r w:rsidRPr="00C23BE0">
        <w:rPr>
          <w:rFonts w:ascii="Times New Roman" w:eastAsia="Times New Roman" w:hAnsi="Times New Roman" w:cs="Times New Roman"/>
          <w:color w:val="212121"/>
          <w:sz w:val="24"/>
        </w:rPr>
        <w:t>Cela garantit de bonnes performances.</w:t>
      </w:r>
    </w:p>
    <w:p w14:paraId="37E7674E" w14:textId="77777777" w:rsidR="00CC56D4" w:rsidRPr="00C23BE0" w:rsidRDefault="00CC56D4" w:rsidP="00CC56D4">
      <w:pPr>
        <w:rPr>
          <w:rFonts w:ascii="Times New Roman" w:eastAsia="Times New Roman" w:hAnsi="Times New Roman" w:cs="Times New Roman"/>
          <w:color w:val="212121"/>
          <w:sz w:val="24"/>
        </w:rPr>
      </w:pPr>
    </w:p>
    <w:p w14:paraId="2AD0210F" w14:textId="3F550B2F" w:rsidR="00CC56D4" w:rsidRPr="00C23BE0" w:rsidRDefault="00CC56D4" w:rsidP="00CC56D4">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Le projet est conçu pour être évolutif.</w:t>
      </w:r>
      <w:r w:rsidR="008710F1" w:rsidRPr="00C23BE0">
        <w:rPr>
          <w:rFonts w:ascii="Times New Roman" w:eastAsia="Times New Roman" w:hAnsi="Times New Roman" w:cs="Times New Roman"/>
          <w:color w:val="212121"/>
          <w:sz w:val="24"/>
        </w:rPr>
        <w:t xml:space="preserve"> </w:t>
      </w:r>
      <w:r w:rsidRPr="00C23BE0">
        <w:rPr>
          <w:rFonts w:ascii="Times New Roman" w:eastAsia="Times New Roman" w:hAnsi="Times New Roman" w:cs="Times New Roman"/>
          <w:color w:val="212121"/>
          <w:sz w:val="24"/>
        </w:rPr>
        <w:t>De nouvelles fonctionnalités peuvent être ajoutées facilement.</w:t>
      </w:r>
    </w:p>
    <w:p w14:paraId="0D90FBC4" w14:textId="77777777" w:rsidR="00CC56D4" w:rsidRPr="00C23BE0" w:rsidRDefault="00CC56D4" w:rsidP="00CC56D4">
      <w:pPr>
        <w:rPr>
          <w:rFonts w:ascii="Times New Roman" w:eastAsia="Times New Roman" w:hAnsi="Times New Roman" w:cs="Times New Roman"/>
          <w:color w:val="212121"/>
          <w:sz w:val="24"/>
        </w:rPr>
      </w:pPr>
    </w:p>
    <w:p w14:paraId="0E175457" w14:textId="77777777" w:rsidR="00CC56D4" w:rsidRPr="00C23BE0" w:rsidRDefault="00CC56D4" w:rsidP="00CC56D4">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L’objectif a été de privilégier une application fonctionnelle, claire et fiable plutôt qu’un projet trop complexe.</w:t>
      </w:r>
    </w:p>
    <w:p w14:paraId="3B3E1B31" w14:textId="77777777" w:rsidR="00CC56D4" w:rsidRPr="00C23BE0" w:rsidRDefault="00CC56D4" w:rsidP="00CC56D4"/>
    <w:p w14:paraId="0A49EB22" w14:textId="2426E8B7" w:rsidR="00D12E15" w:rsidRPr="00C23BE0" w:rsidRDefault="2ACBEDBE" w:rsidP="00CC56D4">
      <w:pPr>
        <w:pStyle w:val="Titre1"/>
        <w:numPr>
          <w:ilvl w:val="0"/>
          <w:numId w:val="16"/>
        </w:numPr>
        <w:rPr>
          <w:rFonts w:asciiTheme="minorHAnsi" w:eastAsia="Times New Roman" w:hAnsiTheme="minorHAnsi"/>
          <w:color w:val="auto"/>
          <w:sz w:val="28"/>
          <w:szCs w:val="10"/>
        </w:rPr>
      </w:pPr>
      <w:bookmarkStart w:id="15" w:name="_Toc227718070"/>
      <w:r w:rsidRPr="00C23BE0">
        <w:rPr>
          <w:rFonts w:asciiTheme="minorHAnsi" w:eastAsia="Times New Roman" w:hAnsiTheme="minorHAnsi"/>
          <w:color w:val="auto"/>
          <w:sz w:val="28"/>
          <w:szCs w:val="10"/>
        </w:rPr>
        <w:t>Retour d'expérience</w:t>
      </w:r>
      <w:bookmarkEnd w:id="15"/>
      <w:r w:rsidRPr="00C23BE0">
        <w:rPr>
          <w:rFonts w:asciiTheme="minorHAnsi" w:eastAsia="Times New Roman" w:hAnsiTheme="minorHAnsi"/>
          <w:color w:val="auto"/>
          <w:sz w:val="28"/>
          <w:szCs w:val="10"/>
        </w:rPr>
        <w:t xml:space="preserve"> </w:t>
      </w:r>
    </w:p>
    <w:p w14:paraId="3ED28E69" w14:textId="77777777" w:rsidR="00445F8C" w:rsidRPr="00C23BE0" w:rsidRDefault="00445F8C" w:rsidP="00445F8C"/>
    <w:p w14:paraId="1C76CE76" w14:textId="4B23B897" w:rsidR="00D12E15" w:rsidRPr="00C23BE0" w:rsidRDefault="2ACBEDBE" w:rsidP="00C213D9">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 xml:space="preserve">Ce projet "Frigo Anti-Gaspi" a été pour nous une expérience très </w:t>
      </w:r>
      <w:r w:rsidR="00BF4F46" w:rsidRPr="00C23BE0">
        <w:rPr>
          <w:rFonts w:ascii="Times New Roman" w:eastAsia="Times New Roman" w:hAnsi="Times New Roman" w:cs="Times New Roman"/>
          <w:color w:val="212121"/>
          <w:sz w:val="24"/>
        </w:rPr>
        <w:t>intéressante,</w:t>
      </w:r>
      <w:r w:rsidRPr="00C23BE0">
        <w:rPr>
          <w:rFonts w:ascii="Times New Roman" w:eastAsia="Times New Roman" w:hAnsi="Times New Roman" w:cs="Times New Roman"/>
          <w:color w:val="212121"/>
          <w:sz w:val="24"/>
        </w:rPr>
        <w:t xml:space="preserve"> mais aussi assez intense. En tant qu'étudiants en L2 informatique, c'est l'un des premiers projets où nous avons dû tout gérer du début jusqu’à la </w:t>
      </w:r>
      <w:r w:rsidR="00BF4F46" w:rsidRPr="00C23BE0">
        <w:rPr>
          <w:rFonts w:ascii="Times New Roman" w:eastAsia="Times New Roman" w:hAnsi="Times New Roman" w:cs="Times New Roman"/>
          <w:color w:val="212121"/>
          <w:sz w:val="24"/>
        </w:rPr>
        <w:t>fin :</w:t>
      </w:r>
      <w:r w:rsidRPr="00C23BE0">
        <w:rPr>
          <w:rFonts w:ascii="Times New Roman" w:eastAsia="Times New Roman" w:hAnsi="Times New Roman" w:cs="Times New Roman"/>
          <w:color w:val="212121"/>
          <w:sz w:val="24"/>
        </w:rPr>
        <w:t xml:space="preserve"> de la conception de l'idée jusqu'au déploiement du code sur GitHub.</w:t>
      </w:r>
    </w:p>
    <w:p w14:paraId="0689264F" w14:textId="77777777" w:rsidR="001F4754" w:rsidRPr="00C23BE0" w:rsidRDefault="001F4754" w:rsidP="00C213D9">
      <w:pPr>
        <w:rPr>
          <w:rFonts w:ascii="Times New Roman" w:eastAsia="Times New Roman" w:hAnsi="Times New Roman" w:cs="Times New Roman"/>
          <w:color w:val="212121"/>
          <w:sz w:val="24"/>
        </w:rPr>
      </w:pPr>
    </w:p>
    <w:p w14:paraId="186D1C47" w14:textId="77777777" w:rsidR="00A76EBB" w:rsidRPr="00C23BE0" w:rsidRDefault="2ACBEDBE" w:rsidP="0089456F">
      <w:pPr>
        <w:pStyle w:val="Titre2"/>
        <w:numPr>
          <w:ilvl w:val="0"/>
          <w:numId w:val="28"/>
        </w:numPr>
        <w:rPr>
          <w:rFonts w:eastAsia="Times New Roman"/>
          <w:b/>
          <w:i w:val="0"/>
          <w:iCs/>
          <w:color w:val="auto"/>
          <w:sz w:val="24"/>
          <w:szCs w:val="8"/>
        </w:rPr>
      </w:pPr>
      <w:bookmarkStart w:id="16" w:name="_Toc227718071"/>
      <w:r w:rsidRPr="00C23BE0">
        <w:rPr>
          <w:rFonts w:eastAsia="Times New Roman"/>
          <w:b/>
          <w:i w:val="0"/>
          <w:iCs/>
          <w:color w:val="auto"/>
          <w:sz w:val="24"/>
          <w:szCs w:val="8"/>
        </w:rPr>
        <w:t>Ce qui s’est bien passé pour l'équipe</w:t>
      </w:r>
      <w:bookmarkEnd w:id="16"/>
    </w:p>
    <w:p w14:paraId="46323B84" w14:textId="77777777" w:rsidR="001F4754" w:rsidRPr="00C23BE0" w:rsidRDefault="001F4754" w:rsidP="001F4754"/>
    <w:p w14:paraId="356CDF2D" w14:textId="5C4A32F0" w:rsidR="00A76EBB" w:rsidRPr="00C23BE0" w:rsidRDefault="00A76EBB" w:rsidP="00A76EBB">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 xml:space="preserve">Dès le départ, nous nous sommes bien entendus sur l'objectif du projet. L'idée de créer une application pour suivre les aliments, éviter le gaspillage et calculer l'impact CO2 nous a beaucoup </w:t>
      </w:r>
      <w:r w:rsidR="00280BCD" w:rsidRPr="00C23BE0">
        <w:rPr>
          <w:rFonts w:ascii="Times New Roman" w:eastAsia="Times New Roman" w:hAnsi="Times New Roman" w:cs="Times New Roman"/>
          <w:color w:val="212121"/>
          <w:sz w:val="24"/>
        </w:rPr>
        <w:t>motivé. Nous</w:t>
      </w:r>
      <w:r w:rsidRPr="00C23BE0">
        <w:rPr>
          <w:rFonts w:ascii="Times New Roman" w:eastAsia="Times New Roman" w:hAnsi="Times New Roman" w:cs="Times New Roman"/>
          <w:color w:val="212121"/>
          <w:sz w:val="24"/>
        </w:rPr>
        <w:t xml:space="preserve"> avons trouvé que c'était un sujet très utile.</w:t>
      </w:r>
    </w:p>
    <w:p w14:paraId="27C9D67E" w14:textId="77777777" w:rsidR="00EF2851" w:rsidRPr="00C23BE0" w:rsidRDefault="00EF2851" w:rsidP="00A76EBB">
      <w:pPr>
        <w:rPr>
          <w:rFonts w:ascii="Times New Roman" w:eastAsia="Times New Roman" w:hAnsi="Times New Roman" w:cs="Times New Roman"/>
          <w:color w:val="212121"/>
          <w:sz w:val="24"/>
        </w:rPr>
      </w:pPr>
    </w:p>
    <w:p w14:paraId="6E9AB286" w14:textId="77777777" w:rsidR="00280BCD" w:rsidRPr="00C23BE0" w:rsidRDefault="00A76EBB" w:rsidP="00A76EBB">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 xml:space="preserve">L'utilisation de VS Code comme outil principal s'est faite naturellement puisque nous commençons à avoir l'habitude de l'utiliser en cours. Pour l'organisation, nous avons utilisé GitHub. Même si nous avions un peu peur au début de comment on va accomplir le projet et comment on va gérer la création de l’application, nous avons vite compris comment bien travailler ensemble sur les différentes branches. </w:t>
      </w:r>
    </w:p>
    <w:p w14:paraId="3841AA56" w14:textId="77777777" w:rsidR="00280BCD" w:rsidRPr="00C23BE0" w:rsidRDefault="00280BCD" w:rsidP="00A76EBB">
      <w:pPr>
        <w:rPr>
          <w:rFonts w:ascii="Times New Roman" w:eastAsia="Times New Roman" w:hAnsi="Times New Roman" w:cs="Times New Roman"/>
          <w:color w:val="212121"/>
          <w:sz w:val="24"/>
        </w:rPr>
      </w:pPr>
    </w:p>
    <w:p w14:paraId="2CBA84DC" w14:textId="5A26161B" w:rsidR="00A76EBB" w:rsidRPr="00C23BE0" w:rsidRDefault="00A76EBB" w:rsidP="00A76EBB">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 xml:space="preserve">La partie visuelle et l'interface du site (le </w:t>
      </w:r>
      <w:r w:rsidR="00280BCD" w:rsidRPr="00C23BE0">
        <w:rPr>
          <w:rFonts w:ascii="Times New Roman" w:eastAsia="Times New Roman" w:hAnsi="Times New Roman" w:cs="Times New Roman"/>
          <w:color w:val="212121"/>
          <w:sz w:val="24"/>
        </w:rPr>
        <w:t>Frontend</w:t>
      </w:r>
      <w:r w:rsidRPr="00C23BE0">
        <w:rPr>
          <w:rFonts w:ascii="Times New Roman" w:eastAsia="Times New Roman" w:hAnsi="Times New Roman" w:cs="Times New Roman"/>
          <w:color w:val="212121"/>
          <w:sz w:val="24"/>
        </w:rPr>
        <w:t xml:space="preserve">) ont été assez intéressantes à réaliser, car nous pouvions voir les résultats de nos modifications en temps réel, </w:t>
      </w:r>
      <w:r w:rsidR="00280BCD" w:rsidRPr="00C23BE0">
        <w:rPr>
          <w:rFonts w:ascii="Times New Roman" w:eastAsia="Times New Roman" w:hAnsi="Times New Roman" w:cs="Times New Roman"/>
          <w:color w:val="212121"/>
          <w:sz w:val="24"/>
        </w:rPr>
        <w:t>ça</w:t>
      </w:r>
      <w:r w:rsidRPr="00C23BE0">
        <w:rPr>
          <w:rFonts w:ascii="Times New Roman" w:eastAsia="Times New Roman" w:hAnsi="Times New Roman" w:cs="Times New Roman"/>
          <w:color w:val="212121"/>
          <w:sz w:val="24"/>
        </w:rPr>
        <w:t xml:space="preserve"> veut dire dans le moment o</w:t>
      </w:r>
      <w:r w:rsidR="00280BCD" w:rsidRPr="00C23BE0">
        <w:rPr>
          <w:rFonts w:ascii="Times New Roman" w:eastAsia="Times New Roman" w:hAnsi="Times New Roman" w:cs="Times New Roman"/>
          <w:color w:val="212121"/>
          <w:sz w:val="24"/>
        </w:rPr>
        <w:t>u</w:t>
      </w:r>
      <w:r w:rsidRPr="00C23BE0">
        <w:rPr>
          <w:rFonts w:ascii="Times New Roman" w:eastAsia="Times New Roman" w:hAnsi="Times New Roman" w:cs="Times New Roman"/>
          <w:color w:val="212121"/>
          <w:sz w:val="24"/>
        </w:rPr>
        <w:t xml:space="preserve"> on codait, on pouvait voir le changement direct sur notre site</w:t>
      </w:r>
    </w:p>
    <w:p w14:paraId="083786BA" w14:textId="77777777" w:rsidR="00A76EBB" w:rsidRPr="00C23BE0" w:rsidRDefault="00A76EBB" w:rsidP="00A76EBB"/>
    <w:p w14:paraId="630A22C4" w14:textId="77777777" w:rsidR="00A76EBB" w:rsidRPr="00C23BE0" w:rsidRDefault="2ACBEDBE" w:rsidP="0089456F">
      <w:pPr>
        <w:pStyle w:val="Titre2"/>
        <w:numPr>
          <w:ilvl w:val="0"/>
          <w:numId w:val="28"/>
        </w:numPr>
        <w:rPr>
          <w:rFonts w:eastAsia="Times New Roman"/>
          <w:b/>
          <w:iCs/>
          <w:color w:val="auto"/>
          <w:sz w:val="24"/>
          <w:szCs w:val="8"/>
        </w:rPr>
      </w:pPr>
      <w:bookmarkStart w:id="17" w:name="_Toc227718072"/>
      <w:r w:rsidRPr="00C23BE0">
        <w:rPr>
          <w:rFonts w:eastAsia="Times New Roman"/>
          <w:b/>
          <w:i w:val="0"/>
          <w:iCs/>
          <w:color w:val="auto"/>
          <w:sz w:val="24"/>
          <w:szCs w:val="8"/>
        </w:rPr>
        <w:t>Les difficultés techniques : La base de données et les connexi</w:t>
      </w:r>
      <w:r w:rsidRPr="00C23BE0">
        <w:rPr>
          <w:rFonts w:eastAsia="Times New Roman"/>
          <w:b/>
          <w:iCs/>
          <w:color w:val="auto"/>
          <w:sz w:val="24"/>
          <w:szCs w:val="8"/>
        </w:rPr>
        <w:t>ons</w:t>
      </w:r>
      <w:bookmarkEnd w:id="17"/>
    </w:p>
    <w:p w14:paraId="3398C682" w14:textId="77777777" w:rsidR="001F4754" w:rsidRPr="00C23BE0" w:rsidRDefault="001F4754" w:rsidP="001F4754"/>
    <w:p w14:paraId="4E558276" w14:textId="77777777" w:rsidR="00A76EBB" w:rsidRPr="00C23BE0" w:rsidRDefault="00A76EBB" w:rsidP="00A76EBB">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Malgré nos progrès, nous avons rencontré de gros obstacles. Pour nous, la partie la plus difficile a clairement été la gestion et la mise en place de la base de données :</w:t>
      </w:r>
    </w:p>
    <w:p w14:paraId="259C9320" w14:textId="77777777" w:rsidR="00093C34" w:rsidRPr="00C23BE0" w:rsidRDefault="00093C34" w:rsidP="00A76EBB">
      <w:pPr>
        <w:rPr>
          <w:rFonts w:ascii="Times New Roman" w:eastAsia="Times New Roman" w:hAnsi="Times New Roman" w:cs="Times New Roman"/>
          <w:color w:val="212121"/>
          <w:sz w:val="24"/>
        </w:rPr>
      </w:pPr>
    </w:p>
    <w:p w14:paraId="417AD969" w14:textId="494DC230" w:rsidR="00A76EBB" w:rsidRPr="00C23BE0" w:rsidRDefault="00A76EBB" w:rsidP="00243B72">
      <w:pPr>
        <w:pStyle w:val="Paragraphedeliste"/>
        <w:numPr>
          <w:ilvl w:val="0"/>
          <w:numId w:val="29"/>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La modélisation : Nous avons passé beaucoup de temps à réfléchir à la structure des tables pour que les produits soient bien liés aux utilisateurs et aux dates de péremption. Nous nous sommes rendus compte qu'une petite erreur de logique au début pouvait bloquer tout le reste du développement.</w:t>
      </w:r>
    </w:p>
    <w:p w14:paraId="0895980B" w14:textId="77777777" w:rsidR="00093C34" w:rsidRPr="00C23BE0" w:rsidRDefault="00093C34" w:rsidP="00093C34">
      <w:pPr>
        <w:pStyle w:val="Paragraphedeliste"/>
        <w:rPr>
          <w:rFonts w:ascii="Times New Roman" w:eastAsia="Times New Roman" w:hAnsi="Times New Roman" w:cs="Times New Roman"/>
          <w:color w:val="212121"/>
          <w:sz w:val="24"/>
        </w:rPr>
      </w:pPr>
    </w:p>
    <w:p w14:paraId="20F3643E" w14:textId="6E9F3DDA" w:rsidR="00A76EBB" w:rsidRPr="00C23BE0" w:rsidRDefault="00A76EBB" w:rsidP="00243B72">
      <w:pPr>
        <w:pStyle w:val="Paragraphedeliste"/>
        <w:numPr>
          <w:ilvl w:val="0"/>
          <w:numId w:val="29"/>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Le problème de connexion : C'était notre plus gros point de blocage. Faire en sorte que notre site communique correctement avec la base de données nous a posé des problèmes. Nous avons eu beaucoup d'erreurs de connexion entre la base de données, le Vs Code et le Git Hub. Parfois, c'était juste un problème de configuration ou une faute de placement de code dans une requête SQL, mais cela empêchait tout le site de fonctionner.</w:t>
      </w:r>
    </w:p>
    <w:p w14:paraId="2C11ADAC" w14:textId="77777777" w:rsidR="00093C34" w:rsidRPr="00C23BE0" w:rsidRDefault="00093C34" w:rsidP="00093C34">
      <w:pPr>
        <w:pStyle w:val="Paragraphedeliste"/>
        <w:rPr>
          <w:rFonts w:ascii="Times New Roman" w:eastAsia="Times New Roman" w:hAnsi="Times New Roman" w:cs="Times New Roman"/>
          <w:color w:val="212121"/>
          <w:sz w:val="24"/>
        </w:rPr>
      </w:pPr>
    </w:p>
    <w:p w14:paraId="345962DC" w14:textId="16AC6F30" w:rsidR="00A76EBB" w:rsidRPr="00C23BE0" w:rsidRDefault="00A76EBB" w:rsidP="00243B72">
      <w:pPr>
        <w:pStyle w:val="Paragraphedeliste"/>
        <w:numPr>
          <w:ilvl w:val="0"/>
          <w:numId w:val="29"/>
        </w:num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 xml:space="preserve">Le Debugging en groupe : Nous avons passé beaucoup de temps sur VS Code à essayer de comprendre pourquoi un aliment ajouté n'apparaissait pas dans le frigo virtuel. C'était </w:t>
      </w:r>
      <w:r w:rsidRPr="00C23BE0">
        <w:rPr>
          <w:rFonts w:ascii="Times New Roman" w:eastAsia="Times New Roman" w:hAnsi="Times New Roman" w:cs="Times New Roman"/>
          <w:color w:val="212121"/>
          <w:sz w:val="24"/>
        </w:rPr>
        <w:lastRenderedPageBreak/>
        <w:t>parfois très difficile de ne pas trouver l'erreur tout de suite, mais cela nous a forcés à chercher beaucoup d’informations, et à mieux lire les messages d'erreur.</w:t>
      </w:r>
    </w:p>
    <w:p w14:paraId="58E6A989" w14:textId="77777777" w:rsidR="00093C34" w:rsidRPr="00C23BE0" w:rsidRDefault="00093C34" w:rsidP="00093C34">
      <w:pPr>
        <w:ind w:left="360"/>
        <w:rPr>
          <w:rFonts w:ascii="Times New Roman" w:eastAsia="Times New Roman" w:hAnsi="Times New Roman" w:cs="Times New Roman"/>
          <w:color w:val="212121"/>
          <w:sz w:val="24"/>
        </w:rPr>
      </w:pPr>
    </w:p>
    <w:p w14:paraId="64325E92" w14:textId="77777777" w:rsidR="00A76EBB" w:rsidRPr="00C23BE0" w:rsidRDefault="00A76EBB" w:rsidP="00A76EBB">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Une fois que nous avons réussi à stabiliser la base de données et les connexions, nous avons été vraiment soulagés. Les autres fonctionnalités, comme le calcul du CO2, nous ont semblé beaucoup plus faciles à intégrer par la suite.</w:t>
      </w:r>
    </w:p>
    <w:p w14:paraId="7B630045" w14:textId="77777777" w:rsidR="00A76EBB" w:rsidRPr="00C23BE0" w:rsidRDefault="00A76EBB" w:rsidP="00A76EBB">
      <w:pPr>
        <w:rPr>
          <w:rFonts w:ascii="Times New Roman" w:eastAsia="Times New Roman" w:hAnsi="Times New Roman" w:cs="Times New Roman"/>
        </w:rPr>
      </w:pPr>
    </w:p>
    <w:p w14:paraId="5D792122" w14:textId="77777777" w:rsidR="00A76EBB" w:rsidRPr="00C23BE0" w:rsidRDefault="00A76EBB" w:rsidP="00A76EBB"/>
    <w:p w14:paraId="7DAAC105" w14:textId="77777777" w:rsidR="00A76EBB" w:rsidRPr="00C23BE0" w:rsidRDefault="2ACBEDBE" w:rsidP="0089456F">
      <w:pPr>
        <w:pStyle w:val="Titre2"/>
        <w:numPr>
          <w:ilvl w:val="0"/>
          <w:numId w:val="28"/>
        </w:numPr>
        <w:rPr>
          <w:rFonts w:eastAsia="Times New Roman"/>
          <w:b/>
          <w:i w:val="0"/>
          <w:iCs/>
          <w:color w:val="auto"/>
          <w:sz w:val="24"/>
          <w:szCs w:val="8"/>
        </w:rPr>
      </w:pPr>
      <w:bookmarkStart w:id="18" w:name="_Toc227718073"/>
      <w:r w:rsidRPr="00C23BE0">
        <w:rPr>
          <w:rFonts w:eastAsia="Times New Roman"/>
          <w:b/>
          <w:i w:val="0"/>
          <w:iCs/>
          <w:color w:val="auto"/>
          <w:sz w:val="24"/>
          <w:szCs w:val="8"/>
        </w:rPr>
        <w:t>Bilan de notre travail</w:t>
      </w:r>
      <w:bookmarkEnd w:id="18"/>
    </w:p>
    <w:p w14:paraId="26491239" w14:textId="77777777" w:rsidR="00A76EBB" w:rsidRPr="00C23BE0" w:rsidRDefault="00A76EBB" w:rsidP="00A76EBB">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Avec le recul, ce projet nous a appris que l'informatique ne se limite pas à écrire du code qui fonctionne.</w:t>
      </w:r>
    </w:p>
    <w:p w14:paraId="753C304E" w14:textId="77777777" w:rsidR="00060C8D" w:rsidRPr="00C23BE0" w:rsidRDefault="00060C8D" w:rsidP="00A76EBB">
      <w:pPr>
        <w:rPr>
          <w:rFonts w:ascii="Times New Roman" w:eastAsia="Times New Roman" w:hAnsi="Times New Roman" w:cs="Times New Roman"/>
          <w:color w:val="212121"/>
          <w:sz w:val="24"/>
        </w:rPr>
      </w:pPr>
    </w:p>
    <w:p w14:paraId="5C4CDF09" w14:textId="77777777" w:rsidR="00A76EBB" w:rsidRPr="00C23BE0" w:rsidRDefault="00A76EBB" w:rsidP="00A76EBB">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Nous avons appris qu'il est essentiel d'être très organisés dès le début. Si la base de données n'est pas bien pensée, le reste du projet devient très compliqué à gérer. Travailler sur GitHub nous a aussi montré qu'il faut être très prudents et bien communiquer pour ne pas casser le code de ses camarades qui sont dans notre groupe.</w:t>
      </w:r>
    </w:p>
    <w:p w14:paraId="50B3D772" w14:textId="77777777" w:rsidR="00060C8D" w:rsidRPr="00C23BE0" w:rsidRDefault="00060C8D" w:rsidP="00A76EBB">
      <w:pPr>
        <w:rPr>
          <w:rFonts w:ascii="Times New Roman" w:eastAsia="Times New Roman" w:hAnsi="Times New Roman" w:cs="Times New Roman"/>
          <w:color w:val="212121"/>
          <w:sz w:val="24"/>
        </w:rPr>
      </w:pPr>
    </w:p>
    <w:p w14:paraId="0C153D4E" w14:textId="77777777" w:rsidR="00A76EBB" w:rsidRPr="00C23BE0" w:rsidRDefault="00A76EBB" w:rsidP="00A76EBB">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Ce que nous retenons surtout, c'est qu'il ne faut pas se décourager face aux bugs. Souvent, la solution se trouve dans la documentation ou après plusieurs tests, et réussir à régler un problème difficile nous a donné beaucoup de confiance pour la suite de notre projet.</w:t>
      </w:r>
    </w:p>
    <w:p w14:paraId="25DD956E" w14:textId="77777777" w:rsidR="00A76EBB" w:rsidRPr="00C23BE0" w:rsidRDefault="00A76EBB" w:rsidP="00A76EBB">
      <w:pPr>
        <w:rPr>
          <w:rFonts w:ascii="Times New Roman" w:eastAsia="Times New Roman" w:hAnsi="Times New Roman" w:cs="Times New Roman"/>
        </w:rPr>
      </w:pPr>
    </w:p>
    <w:p w14:paraId="3642C1BC" w14:textId="77777777" w:rsidR="00A76EBB" w:rsidRPr="00C23BE0" w:rsidRDefault="00A76EBB" w:rsidP="00A76EBB"/>
    <w:p w14:paraId="7BCDB371" w14:textId="77511BF7" w:rsidR="00D12E15" w:rsidRPr="00C23BE0" w:rsidRDefault="2ACBEDBE" w:rsidP="0089456F">
      <w:pPr>
        <w:pStyle w:val="Titre2"/>
        <w:numPr>
          <w:ilvl w:val="0"/>
          <w:numId w:val="28"/>
        </w:numPr>
        <w:rPr>
          <w:rFonts w:eastAsia="Times New Roman"/>
          <w:b/>
          <w:i w:val="0"/>
          <w:iCs/>
          <w:color w:val="auto"/>
          <w:sz w:val="24"/>
          <w:szCs w:val="8"/>
        </w:rPr>
      </w:pPr>
      <w:bookmarkStart w:id="19" w:name="_Toc227718074"/>
      <w:r w:rsidRPr="00C23BE0">
        <w:rPr>
          <w:rFonts w:eastAsia="Times New Roman"/>
          <w:b/>
          <w:i w:val="0"/>
          <w:iCs/>
          <w:color w:val="auto"/>
          <w:sz w:val="24"/>
          <w:szCs w:val="8"/>
        </w:rPr>
        <w:t>Améliorations possibles pour le futur</w:t>
      </w:r>
      <w:bookmarkEnd w:id="19"/>
    </w:p>
    <w:p w14:paraId="6410D452" w14:textId="77777777" w:rsidR="00060C8D" w:rsidRPr="00C23BE0" w:rsidRDefault="00060C8D" w:rsidP="00060C8D"/>
    <w:p w14:paraId="6C177D39" w14:textId="2422541E" w:rsidR="00D12E15" w:rsidRPr="00C23BE0" w:rsidRDefault="2ACBEDBE" w:rsidP="0355411B">
      <w:pPr>
        <w:rPr>
          <w:rFonts w:ascii="Times New Roman" w:eastAsia="Times New Roman" w:hAnsi="Times New Roman" w:cs="Times New Roman"/>
          <w:color w:val="212121"/>
          <w:sz w:val="24"/>
        </w:rPr>
      </w:pPr>
      <w:r w:rsidRPr="00C23BE0">
        <w:rPr>
          <w:rFonts w:ascii="Times New Roman" w:eastAsia="Times New Roman" w:hAnsi="Times New Roman" w:cs="Times New Roman"/>
          <w:color w:val="212121"/>
          <w:sz w:val="24"/>
        </w:rPr>
        <w:t>Si nous avions eu plus de temps, nous aurions aimé simplifier encore plus l'expérience pour l'utilisateur. Par exemple, au lieu de saisir chaque produit manuellement, nous aurions pu essayer d'intégrer un système automatique. Nous aimerions aussi optimiser nos requêtes SQL pour que le site reste rapide, même avec une très grande liste de produits.</w:t>
      </w:r>
    </w:p>
    <w:p w14:paraId="66981A93" w14:textId="77777777" w:rsidR="00060C8D" w:rsidRPr="00C23BE0" w:rsidRDefault="00060C8D" w:rsidP="0355411B">
      <w:pPr>
        <w:rPr>
          <w:rFonts w:ascii="Times New Roman" w:eastAsia="Times New Roman" w:hAnsi="Times New Roman" w:cs="Times New Roman"/>
          <w:color w:val="212121"/>
          <w:sz w:val="24"/>
        </w:rPr>
      </w:pPr>
    </w:p>
    <w:p w14:paraId="222EFC6C" w14:textId="6DB83F6A" w:rsidR="00D12E15" w:rsidRPr="00C23BE0" w:rsidRDefault="2ACBEDBE" w:rsidP="00C213D9">
      <w:pPr>
        <w:rPr>
          <w:rFonts w:ascii="Times New Roman" w:eastAsia="Times New Roman" w:hAnsi="Times New Roman" w:cs="Times New Roman"/>
          <w:color w:val="000000" w:themeColor="text1"/>
          <w:sz w:val="24"/>
        </w:rPr>
        <w:sectPr w:rsidR="00D12E15" w:rsidRPr="00C23BE0" w:rsidSect="00286C35">
          <w:pgSz w:w="12240" w:h="15840" w:code="1"/>
          <w:pgMar w:top="1440" w:right="1440" w:bottom="1440" w:left="1440" w:header="709" w:footer="432" w:gutter="0"/>
          <w:cols w:space="708"/>
          <w:titlePg/>
          <w:docGrid w:linePitch="360"/>
        </w:sectPr>
      </w:pPr>
      <w:r w:rsidRPr="00C23BE0">
        <w:rPr>
          <w:rFonts w:ascii="Times New Roman" w:eastAsia="Times New Roman" w:hAnsi="Times New Roman" w:cs="Times New Roman"/>
          <w:color w:val="212121"/>
          <w:sz w:val="24"/>
        </w:rPr>
        <w:t>Pour un projet de L2, nous sommes fiers de ce que nous avons accompli. Le site est fonctionnel, la base de données est stable, et nous avons réussi à créer un outil qui a un vrai sens écologique</w:t>
      </w:r>
      <w:r w:rsidR="3EBB7760" w:rsidRPr="00C23BE0">
        <w:rPr>
          <w:rFonts w:ascii="Times New Roman" w:eastAsia="Times New Roman" w:hAnsi="Times New Roman" w:cs="Times New Roman"/>
          <w:color w:val="212121"/>
          <w:sz w:val="24"/>
        </w:rPr>
        <w:t>.</w:t>
      </w:r>
    </w:p>
    <w:p w14:paraId="3E2926F6" w14:textId="77777777" w:rsidR="00637665" w:rsidRPr="00C23BE0" w:rsidRDefault="00637665"/>
    <w:p w14:paraId="678869F7" w14:textId="77777777" w:rsidR="0057747E" w:rsidRPr="00C23BE0" w:rsidRDefault="0057747E" w:rsidP="0057747E"/>
    <w:p w14:paraId="3DCC5D40" w14:textId="77777777" w:rsidR="0057747E" w:rsidRPr="00C23BE0" w:rsidRDefault="0057747E" w:rsidP="0057747E"/>
    <w:p w14:paraId="0D9D32BE" w14:textId="77777777" w:rsidR="0057747E" w:rsidRPr="00C23BE0" w:rsidRDefault="0057747E" w:rsidP="0057747E"/>
    <w:p w14:paraId="2101C90A" w14:textId="77777777" w:rsidR="0057747E" w:rsidRPr="00C23BE0" w:rsidRDefault="0057747E" w:rsidP="0057747E"/>
    <w:p w14:paraId="3DA89B11" w14:textId="77777777" w:rsidR="0057747E" w:rsidRPr="00C23BE0" w:rsidRDefault="0057747E" w:rsidP="0057747E"/>
    <w:p w14:paraId="4394155D" w14:textId="77777777" w:rsidR="0057747E" w:rsidRPr="00C23BE0" w:rsidRDefault="0057747E" w:rsidP="0057747E"/>
    <w:p w14:paraId="7CD5DEA6" w14:textId="3D15BD72" w:rsidR="00A81248" w:rsidRPr="00C23BE0" w:rsidRDefault="00154224">
      <w:r w:rsidRPr="00C23BE0">
        <w:rPr>
          <w:noProof/>
          <w:lang w:eastAsia="en-AU"/>
        </w:rPr>
        <mc:AlternateContent>
          <mc:Choice Requires="wps">
            <w:drawing>
              <wp:anchor distT="0" distB="0" distL="114300" distR="114300" simplePos="0" relativeHeight="251656192" behindDoc="1" locked="1" layoutInCell="1" allowOverlap="1" wp14:anchorId="11F69237" wp14:editId="0DFB49C1">
                <wp:simplePos x="0" y="0"/>
                <wp:positionH relativeFrom="page">
                  <wp:posOffset>0</wp:posOffset>
                </wp:positionH>
                <wp:positionV relativeFrom="paragraph">
                  <wp:posOffset>-2057400</wp:posOffset>
                </wp:positionV>
                <wp:extent cx="7772400" cy="9043035"/>
                <wp:effectExtent l="0" t="0" r="0" b="5715"/>
                <wp:wrapNone/>
                <wp:docPr id="23" name="Shape"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9043035"/>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2F2E0379" id="Shape" o:spid="_x0000_s1026" alt="Decorative" style="position:absolute;margin-left:0;margin-top:-162pt;width:612pt;height:712.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" path="m,14678r,6922l21600,3032,21600,,17075,,,14678xe" fillcolor="#123869 [3204]" stroked="f" strokeweight="1pt">
                <v:stroke miterlimit="4" joinstyle="miter"/>
                <v:path arrowok="t" o:extrusionok="f" o:connecttype="custom" o:connectlocs="3886200,4521518;3886200,4521518;3886200,4521518;3886200,4521518" o:connectangles="0,90,180,270"/>
                <w10:wrap anchorx="page"/>
                <w10:anchorlock/>
              </v:shape>
            </w:pict>
          </mc:Fallback>
        </mc:AlternateContent>
      </w:r>
    </w:p>
    <w:p w14:paraId="7A897DB1" w14:textId="77777777" w:rsidR="00E526CE" w:rsidRPr="00C23BE0" w:rsidRDefault="00E526CE" w:rsidP="00E526CE"/>
    <w:p w14:paraId="52608746" w14:textId="77777777" w:rsidR="00E526CE" w:rsidRPr="00C23BE0" w:rsidRDefault="00E526CE" w:rsidP="00E526CE"/>
    <w:p w14:paraId="017C4BB0" w14:textId="2A1EC6C6" w:rsidR="00E526CE" w:rsidRPr="00E526CE" w:rsidRDefault="00E526CE" w:rsidP="00E526CE">
      <w:pPr>
        <w:tabs>
          <w:tab w:val="left" w:pos="3500"/>
        </w:tabs>
      </w:pPr>
    </w:p>
    <w:sectPr w:rsidR="00E526CE" w:rsidRPr="00E526CE" w:rsidSect="00286C35">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53A7D" w14:textId="77777777" w:rsidR="00CA0C91" w:rsidRPr="00C23BE0" w:rsidRDefault="00CA0C91" w:rsidP="001205A1">
      <w:r w:rsidRPr="00C23BE0">
        <w:separator/>
      </w:r>
    </w:p>
  </w:endnote>
  <w:endnote w:type="continuationSeparator" w:id="0">
    <w:p w14:paraId="6863A1E3" w14:textId="77777777" w:rsidR="00CA0C91" w:rsidRPr="00C23BE0" w:rsidRDefault="00CA0C91" w:rsidP="001205A1">
      <w:r w:rsidRPr="00C23BE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98C4" w14:textId="77777777" w:rsidR="004E6DCF" w:rsidRPr="00C23BE0" w:rsidRDefault="004E6DCF">
    <w:pPr>
      <w:pStyle w:val="Pieddepage"/>
      <w:tabs>
        <w:tab w:val="clear" w:pos="4680"/>
        <w:tab w:val="clear" w:pos="9360"/>
      </w:tabs>
      <w:jc w:val="center"/>
      <w:rPr>
        <w:caps/>
        <w:color w:val="123869" w:themeColor="accent1"/>
      </w:rPr>
    </w:pPr>
    <w:r w:rsidRPr="00C23BE0">
      <w:rPr>
        <w:caps/>
        <w:color w:val="123869" w:themeColor="accent1"/>
      </w:rPr>
      <w:fldChar w:fldCharType="begin"/>
    </w:r>
    <w:r w:rsidRPr="00C23BE0">
      <w:rPr>
        <w:caps/>
        <w:color w:val="123869" w:themeColor="accent1"/>
      </w:rPr>
      <w:instrText>PAGE   \* MERGEFORMAT</w:instrText>
    </w:r>
    <w:r w:rsidRPr="00C23BE0">
      <w:rPr>
        <w:caps/>
        <w:color w:val="123869" w:themeColor="accent1"/>
      </w:rPr>
      <w:fldChar w:fldCharType="separate"/>
    </w:r>
    <w:r w:rsidRPr="00C23BE0">
      <w:rPr>
        <w:caps/>
        <w:color w:val="123869" w:themeColor="accent1"/>
      </w:rPr>
      <w:t>2</w:t>
    </w:r>
    <w:r w:rsidRPr="00C23BE0">
      <w:rPr>
        <w:caps/>
        <w:color w:val="123869" w:themeColor="accent1"/>
      </w:rPr>
      <w:fldChar w:fldCharType="end"/>
    </w:r>
  </w:p>
  <w:p w14:paraId="6F7A3973" w14:textId="77777777" w:rsidR="004E6DCF" w:rsidRPr="00C23BE0" w:rsidRDefault="004E6DC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22954"/>
      <w:docPartObj>
        <w:docPartGallery w:val="Page Numbers (Bottom of Page)"/>
        <w:docPartUnique/>
      </w:docPartObj>
    </w:sdtPr>
    <w:sdtContent>
      <w:p w14:paraId="45400E3C" w14:textId="119E3799" w:rsidR="004E6DCF" w:rsidRPr="00C23BE0" w:rsidRDefault="004E6DCF">
        <w:pPr>
          <w:pStyle w:val="Pieddepage"/>
          <w:jc w:val="center"/>
        </w:pPr>
        <w:r w:rsidRPr="00C23BE0">
          <w:fldChar w:fldCharType="begin"/>
        </w:r>
        <w:r w:rsidRPr="00C23BE0">
          <w:instrText>PAGE   \* MERGEFORMAT</w:instrText>
        </w:r>
        <w:r w:rsidRPr="00C23BE0">
          <w:fldChar w:fldCharType="separate"/>
        </w:r>
        <w:r w:rsidRPr="00C23BE0">
          <w:t>2</w:t>
        </w:r>
        <w:r w:rsidRPr="00C23BE0">
          <w:fldChar w:fldCharType="end"/>
        </w:r>
      </w:p>
    </w:sdtContent>
  </w:sdt>
  <w:p w14:paraId="0D46A030" w14:textId="27F43675" w:rsidR="00F97C2A" w:rsidRPr="00C23BE0" w:rsidRDefault="00F97C2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D0B60" w14:textId="77777777" w:rsidR="00CA0C91" w:rsidRPr="00C23BE0" w:rsidRDefault="00CA0C91" w:rsidP="001205A1">
      <w:r w:rsidRPr="00C23BE0">
        <w:separator/>
      </w:r>
    </w:p>
  </w:footnote>
  <w:footnote w:type="continuationSeparator" w:id="0">
    <w:p w14:paraId="3647C3EA" w14:textId="77777777" w:rsidR="00CA0C91" w:rsidRPr="00C23BE0" w:rsidRDefault="00CA0C91" w:rsidP="001205A1">
      <w:r w:rsidRPr="00C23BE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00AD" w14:textId="13732CB5" w:rsidR="00F97C2A" w:rsidRPr="00C23BE0" w:rsidRDefault="00C91A21">
    <w:pPr>
      <w:pStyle w:val="En-tte"/>
    </w:pPr>
    <w:r w:rsidRPr="00C23BE0">
      <w:t>Projet Frigo ANTI-GASPI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87A8"/>
    <w:multiLevelType w:val="hybridMultilevel"/>
    <w:tmpl w:val="598EF572"/>
    <w:lvl w:ilvl="0" w:tplc="CF847AE8">
      <w:start w:val="1"/>
      <w:numFmt w:val="upperLetter"/>
      <w:lvlText w:val="%1)"/>
      <w:lvlJc w:val="left"/>
      <w:pPr>
        <w:ind w:left="360" w:hanging="360"/>
      </w:pPr>
    </w:lvl>
    <w:lvl w:ilvl="1" w:tplc="B2F294EE">
      <w:start w:val="1"/>
      <w:numFmt w:val="lowerLetter"/>
      <w:lvlText w:val="%2."/>
      <w:lvlJc w:val="left"/>
      <w:pPr>
        <w:ind w:left="1080" w:hanging="360"/>
      </w:pPr>
    </w:lvl>
    <w:lvl w:ilvl="2" w:tplc="E454F662">
      <w:start w:val="1"/>
      <w:numFmt w:val="lowerRoman"/>
      <w:lvlText w:val="%3."/>
      <w:lvlJc w:val="right"/>
      <w:pPr>
        <w:ind w:left="1800" w:hanging="180"/>
      </w:pPr>
    </w:lvl>
    <w:lvl w:ilvl="3" w:tplc="B598371C">
      <w:start w:val="1"/>
      <w:numFmt w:val="decimal"/>
      <w:lvlText w:val="%4."/>
      <w:lvlJc w:val="left"/>
      <w:pPr>
        <w:ind w:left="2520" w:hanging="360"/>
      </w:pPr>
    </w:lvl>
    <w:lvl w:ilvl="4" w:tplc="7D104B6C">
      <w:start w:val="1"/>
      <w:numFmt w:val="lowerLetter"/>
      <w:lvlText w:val="%5."/>
      <w:lvlJc w:val="left"/>
      <w:pPr>
        <w:ind w:left="3240" w:hanging="360"/>
      </w:pPr>
    </w:lvl>
    <w:lvl w:ilvl="5" w:tplc="D584DD88">
      <w:start w:val="1"/>
      <w:numFmt w:val="lowerRoman"/>
      <w:lvlText w:val="%6."/>
      <w:lvlJc w:val="right"/>
      <w:pPr>
        <w:ind w:left="3960" w:hanging="180"/>
      </w:pPr>
    </w:lvl>
    <w:lvl w:ilvl="6" w:tplc="53BE19D2">
      <w:start w:val="1"/>
      <w:numFmt w:val="decimal"/>
      <w:lvlText w:val="%7."/>
      <w:lvlJc w:val="left"/>
      <w:pPr>
        <w:ind w:left="4680" w:hanging="360"/>
      </w:pPr>
    </w:lvl>
    <w:lvl w:ilvl="7" w:tplc="D93AFF14">
      <w:start w:val="1"/>
      <w:numFmt w:val="lowerLetter"/>
      <w:lvlText w:val="%8."/>
      <w:lvlJc w:val="left"/>
      <w:pPr>
        <w:ind w:left="5400" w:hanging="360"/>
      </w:pPr>
    </w:lvl>
    <w:lvl w:ilvl="8" w:tplc="2AE61C5A">
      <w:start w:val="1"/>
      <w:numFmt w:val="lowerRoman"/>
      <w:lvlText w:val="%9."/>
      <w:lvlJc w:val="right"/>
      <w:pPr>
        <w:ind w:left="6120" w:hanging="180"/>
      </w:pPr>
    </w:lvl>
  </w:abstractNum>
  <w:abstractNum w:abstractNumId="1" w15:restartNumberingAfterBreak="0">
    <w:nsid w:val="197E36C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6810CF"/>
    <w:multiLevelType w:val="hybridMultilevel"/>
    <w:tmpl w:val="F1E6C0AC"/>
    <w:lvl w:ilvl="0" w:tplc="3664289A">
      <w:start w:val="4"/>
      <w:numFmt w:val="decimal"/>
      <w:lvlText w:val="%1."/>
      <w:lvlJc w:val="left"/>
      <w:pPr>
        <w:ind w:left="720" w:hanging="360"/>
      </w:pPr>
    </w:lvl>
    <w:lvl w:ilvl="1" w:tplc="293ADB04">
      <w:start w:val="1"/>
      <w:numFmt w:val="lowerLetter"/>
      <w:lvlText w:val="%2."/>
      <w:lvlJc w:val="left"/>
      <w:pPr>
        <w:ind w:left="1440" w:hanging="360"/>
      </w:pPr>
    </w:lvl>
    <w:lvl w:ilvl="2" w:tplc="B68EF162">
      <w:start w:val="1"/>
      <w:numFmt w:val="lowerRoman"/>
      <w:lvlText w:val="%3."/>
      <w:lvlJc w:val="right"/>
      <w:pPr>
        <w:ind w:left="2160" w:hanging="180"/>
      </w:pPr>
    </w:lvl>
    <w:lvl w:ilvl="3" w:tplc="C51AEB30">
      <w:start w:val="1"/>
      <w:numFmt w:val="decimal"/>
      <w:lvlText w:val="%4."/>
      <w:lvlJc w:val="left"/>
      <w:pPr>
        <w:ind w:left="2880" w:hanging="360"/>
      </w:pPr>
    </w:lvl>
    <w:lvl w:ilvl="4" w:tplc="26F267C0">
      <w:start w:val="1"/>
      <w:numFmt w:val="lowerLetter"/>
      <w:lvlText w:val="%5."/>
      <w:lvlJc w:val="left"/>
      <w:pPr>
        <w:ind w:left="3600" w:hanging="360"/>
      </w:pPr>
    </w:lvl>
    <w:lvl w:ilvl="5" w:tplc="9FCCCB8E">
      <w:start w:val="1"/>
      <w:numFmt w:val="lowerRoman"/>
      <w:lvlText w:val="%6."/>
      <w:lvlJc w:val="right"/>
      <w:pPr>
        <w:ind w:left="4320" w:hanging="180"/>
      </w:pPr>
    </w:lvl>
    <w:lvl w:ilvl="6" w:tplc="B09003F6">
      <w:start w:val="1"/>
      <w:numFmt w:val="decimal"/>
      <w:lvlText w:val="%7."/>
      <w:lvlJc w:val="left"/>
      <w:pPr>
        <w:ind w:left="5040" w:hanging="360"/>
      </w:pPr>
    </w:lvl>
    <w:lvl w:ilvl="7" w:tplc="6D4679CC">
      <w:start w:val="1"/>
      <w:numFmt w:val="lowerLetter"/>
      <w:lvlText w:val="%8."/>
      <w:lvlJc w:val="left"/>
      <w:pPr>
        <w:ind w:left="5760" w:hanging="360"/>
      </w:pPr>
    </w:lvl>
    <w:lvl w:ilvl="8" w:tplc="1BD8A926">
      <w:start w:val="1"/>
      <w:numFmt w:val="lowerRoman"/>
      <w:lvlText w:val="%9."/>
      <w:lvlJc w:val="right"/>
      <w:pPr>
        <w:ind w:left="6480" w:hanging="180"/>
      </w:pPr>
    </w:lvl>
  </w:abstractNum>
  <w:abstractNum w:abstractNumId="3" w15:restartNumberingAfterBreak="0">
    <w:nsid w:val="2D304AD2"/>
    <w:multiLevelType w:val="hybridMultilevel"/>
    <w:tmpl w:val="13FE7C18"/>
    <w:lvl w:ilvl="0" w:tplc="02C80276">
      <w:start w:val="1"/>
      <w:numFmt w:val="upperLetter"/>
      <w:lvlText w:val="%1)"/>
      <w:lvlJc w:val="left"/>
      <w:pPr>
        <w:ind w:left="720" w:hanging="360"/>
      </w:pPr>
    </w:lvl>
    <w:lvl w:ilvl="1" w:tplc="E75AE76E">
      <w:start w:val="1"/>
      <w:numFmt w:val="lowerLetter"/>
      <w:lvlText w:val="%2."/>
      <w:lvlJc w:val="left"/>
      <w:pPr>
        <w:ind w:left="1440" w:hanging="360"/>
      </w:pPr>
    </w:lvl>
    <w:lvl w:ilvl="2" w:tplc="25989552">
      <w:start w:val="1"/>
      <w:numFmt w:val="lowerRoman"/>
      <w:lvlText w:val="%3."/>
      <w:lvlJc w:val="right"/>
      <w:pPr>
        <w:ind w:left="2160" w:hanging="180"/>
      </w:pPr>
    </w:lvl>
    <w:lvl w:ilvl="3" w:tplc="ECF61AE0">
      <w:start w:val="1"/>
      <w:numFmt w:val="decimal"/>
      <w:lvlText w:val="%4."/>
      <w:lvlJc w:val="left"/>
      <w:pPr>
        <w:ind w:left="2880" w:hanging="360"/>
      </w:pPr>
    </w:lvl>
    <w:lvl w:ilvl="4" w:tplc="74F09B9A">
      <w:start w:val="1"/>
      <w:numFmt w:val="lowerLetter"/>
      <w:lvlText w:val="%5."/>
      <w:lvlJc w:val="left"/>
      <w:pPr>
        <w:ind w:left="3600" w:hanging="360"/>
      </w:pPr>
    </w:lvl>
    <w:lvl w:ilvl="5" w:tplc="DD60579A">
      <w:start w:val="1"/>
      <w:numFmt w:val="lowerRoman"/>
      <w:lvlText w:val="%6."/>
      <w:lvlJc w:val="right"/>
      <w:pPr>
        <w:ind w:left="4320" w:hanging="180"/>
      </w:pPr>
    </w:lvl>
    <w:lvl w:ilvl="6" w:tplc="17D0F6FC">
      <w:start w:val="1"/>
      <w:numFmt w:val="decimal"/>
      <w:lvlText w:val="%7."/>
      <w:lvlJc w:val="left"/>
      <w:pPr>
        <w:ind w:left="5040" w:hanging="360"/>
      </w:pPr>
    </w:lvl>
    <w:lvl w:ilvl="7" w:tplc="E07226AE">
      <w:start w:val="1"/>
      <w:numFmt w:val="lowerLetter"/>
      <w:lvlText w:val="%8."/>
      <w:lvlJc w:val="left"/>
      <w:pPr>
        <w:ind w:left="5760" w:hanging="360"/>
      </w:pPr>
    </w:lvl>
    <w:lvl w:ilvl="8" w:tplc="371CA312">
      <w:start w:val="1"/>
      <w:numFmt w:val="lowerRoman"/>
      <w:lvlText w:val="%9."/>
      <w:lvlJc w:val="right"/>
      <w:pPr>
        <w:ind w:left="6480" w:hanging="180"/>
      </w:pPr>
    </w:lvl>
  </w:abstractNum>
  <w:abstractNum w:abstractNumId="4" w15:restartNumberingAfterBreak="0">
    <w:nsid w:val="327C6A45"/>
    <w:multiLevelType w:val="hybridMultilevel"/>
    <w:tmpl w:val="6B8AF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0018C5"/>
    <w:multiLevelType w:val="hybridMultilevel"/>
    <w:tmpl w:val="00AE8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701702"/>
    <w:multiLevelType w:val="hybridMultilevel"/>
    <w:tmpl w:val="A33E321C"/>
    <w:lvl w:ilvl="0" w:tplc="A94070FA">
      <w:start w:val="1"/>
      <w:numFmt w:val="upperLetter"/>
      <w:lvlText w:val="%1)"/>
      <w:lvlJc w:val="left"/>
      <w:pPr>
        <w:ind w:left="720" w:hanging="360"/>
      </w:pPr>
    </w:lvl>
    <w:lvl w:ilvl="1" w:tplc="AD9CB08A">
      <w:start w:val="1"/>
      <w:numFmt w:val="lowerLetter"/>
      <w:lvlText w:val="%2."/>
      <w:lvlJc w:val="left"/>
      <w:pPr>
        <w:ind w:left="1440" w:hanging="360"/>
      </w:pPr>
    </w:lvl>
    <w:lvl w:ilvl="2" w:tplc="139E1BE2">
      <w:start w:val="1"/>
      <w:numFmt w:val="lowerRoman"/>
      <w:lvlText w:val="%3."/>
      <w:lvlJc w:val="right"/>
      <w:pPr>
        <w:ind w:left="2160" w:hanging="180"/>
      </w:pPr>
    </w:lvl>
    <w:lvl w:ilvl="3" w:tplc="F8D6D75C">
      <w:start w:val="1"/>
      <w:numFmt w:val="decimal"/>
      <w:lvlText w:val="%4."/>
      <w:lvlJc w:val="left"/>
      <w:pPr>
        <w:ind w:left="2880" w:hanging="360"/>
      </w:pPr>
    </w:lvl>
    <w:lvl w:ilvl="4" w:tplc="5F0CB8DC">
      <w:start w:val="1"/>
      <w:numFmt w:val="lowerLetter"/>
      <w:lvlText w:val="%5."/>
      <w:lvlJc w:val="left"/>
      <w:pPr>
        <w:ind w:left="3600" w:hanging="360"/>
      </w:pPr>
    </w:lvl>
    <w:lvl w:ilvl="5" w:tplc="3FB684F4">
      <w:start w:val="1"/>
      <w:numFmt w:val="lowerRoman"/>
      <w:lvlText w:val="%6."/>
      <w:lvlJc w:val="right"/>
      <w:pPr>
        <w:ind w:left="4320" w:hanging="180"/>
      </w:pPr>
    </w:lvl>
    <w:lvl w:ilvl="6" w:tplc="122A255A">
      <w:start w:val="1"/>
      <w:numFmt w:val="decimal"/>
      <w:lvlText w:val="%7."/>
      <w:lvlJc w:val="left"/>
      <w:pPr>
        <w:ind w:left="5040" w:hanging="360"/>
      </w:pPr>
    </w:lvl>
    <w:lvl w:ilvl="7" w:tplc="71B460D8">
      <w:start w:val="1"/>
      <w:numFmt w:val="lowerLetter"/>
      <w:lvlText w:val="%8."/>
      <w:lvlJc w:val="left"/>
      <w:pPr>
        <w:ind w:left="5760" w:hanging="360"/>
      </w:pPr>
    </w:lvl>
    <w:lvl w:ilvl="8" w:tplc="B18A78F8">
      <w:start w:val="1"/>
      <w:numFmt w:val="lowerRoman"/>
      <w:lvlText w:val="%9."/>
      <w:lvlJc w:val="right"/>
      <w:pPr>
        <w:ind w:left="6480" w:hanging="180"/>
      </w:pPr>
    </w:lvl>
  </w:abstractNum>
  <w:abstractNum w:abstractNumId="7" w15:restartNumberingAfterBreak="0">
    <w:nsid w:val="3F8647C7"/>
    <w:multiLevelType w:val="multilevel"/>
    <w:tmpl w:val="C00C35FA"/>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37A748E"/>
    <w:multiLevelType w:val="hybridMultilevel"/>
    <w:tmpl w:val="9A149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3068E4"/>
    <w:multiLevelType w:val="hybridMultilevel"/>
    <w:tmpl w:val="DDAA4A8A"/>
    <w:lvl w:ilvl="0" w:tplc="DF229648">
      <w:start w:val="3"/>
      <w:numFmt w:val="decimal"/>
      <w:lvlText w:val="%1."/>
      <w:lvlJc w:val="left"/>
      <w:pPr>
        <w:ind w:left="720" w:hanging="360"/>
      </w:pPr>
    </w:lvl>
    <w:lvl w:ilvl="1" w:tplc="E3523F7A">
      <w:start w:val="1"/>
      <w:numFmt w:val="lowerLetter"/>
      <w:lvlText w:val="%2."/>
      <w:lvlJc w:val="left"/>
      <w:pPr>
        <w:ind w:left="1440" w:hanging="360"/>
      </w:pPr>
    </w:lvl>
    <w:lvl w:ilvl="2" w:tplc="AE7C3D2A">
      <w:start w:val="1"/>
      <w:numFmt w:val="lowerRoman"/>
      <w:lvlText w:val="%3."/>
      <w:lvlJc w:val="right"/>
      <w:pPr>
        <w:ind w:left="2160" w:hanging="180"/>
      </w:pPr>
    </w:lvl>
    <w:lvl w:ilvl="3" w:tplc="FA8436C0">
      <w:start w:val="1"/>
      <w:numFmt w:val="decimal"/>
      <w:lvlText w:val="%4."/>
      <w:lvlJc w:val="left"/>
      <w:pPr>
        <w:ind w:left="2880" w:hanging="360"/>
      </w:pPr>
    </w:lvl>
    <w:lvl w:ilvl="4" w:tplc="B3FC5C0E">
      <w:start w:val="1"/>
      <w:numFmt w:val="lowerLetter"/>
      <w:lvlText w:val="%5."/>
      <w:lvlJc w:val="left"/>
      <w:pPr>
        <w:ind w:left="3600" w:hanging="360"/>
      </w:pPr>
    </w:lvl>
    <w:lvl w:ilvl="5" w:tplc="E96201E0">
      <w:start w:val="1"/>
      <w:numFmt w:val="lowerRoman"/>
      <w:lvlText w:val="%6."/>
      <w:lvlJc w:val="right"/>
      <w:pPr>
        <w:ind w:left="4320" w:hanging="180"/>
      </w:pPr>
    </w:lvl>
    <w:lvl w:ilvl="6" w:tplc="40FEADCA">
      <w:start w:val="1"/>
      <w:numFmt w:val="decimal"/>
      <w:lvlText w:val="%7."/>
      <w:lvlJc w:val="left"/>
      <w:pPr>
        <w:ind w:left="5040" w:hanging="360"/>
      </w:pPr>
    </w:lvl>
    <w:lvl w:ilvl="7" w:tplc="952C49B4">
      <w:start w:val="1"/>
      <w:numFmt w:val="lowerLetter"/>
      <w:lvlText w:val="%8."/>
      <w:lvlJc w:val="left"/>
      <w:pPr>
        <w:ind w:left="5760" w:hanging="360"/>
      </w:pPr>
    </w:lvl>
    <w:lvl w:ilvl="8" w:tplc="D2DA76E0">
      <w:start w:val="1"/>
      <w:numFmt w:val="lowerRoman"/>
      <w:lvlText w:val="%9."/>
      <w:lvlJc w:val="right"/>
      <w:pPr>
        <w:ind w:left="6480" w:hanging="180"/>
      </w:pPr>
    </w:lvl>
  </w:abstractNum>
  <w:abstractNum w:abstractNumId="10" w15:restartNumberingAfterBreak="0">
    <w:nsid w:val="4C00F409"/>
    <w:multiLevelType w:val="hybridMultilevel"/>
    <w:tmpl w:val="10BE9824"/>
    <w:lvl w:ilvl="0" w:tplc="143805C8">
      <w:start w:val="1"/>
      <w:numFmt w:val="upperLetter"/>
      <w:lvlText w:val="%1."/>
      <w:lvlJc w:val="left"/>
      <w:pPr>
        <w:ind w:left="720" w:hanging="360"/>
      </w:pPr>
    </w:lvl>
    <w:lvl w:ilvl="1" w:tplc="21AABD40">
      <w:start w:val="1"/>
      <w:numFmt w:val="lowerLetter"/>
      <w:lvlText w:val="%2."/>
      <w:lvlJc w:val="left"/>
      <w:pPr>
        <w:ind w:left="1440" w:hanging="360"/>
      </w:pPr>
    </w:lvl>
    <w:lvl w:ilvl="2" w:tplc="B3AC84DA">
      <w:start w:val="1"/>
      <w:numFmt w:val="lowerRoman"/>
      <w:lvlText w:val="%3."/>
      <w:lvlJc w:val="right"/>
      <w:pPr>
        <w:ind w:left="2160" w:hanging="180"/>
      </w:pPr>
    </w:lvl>
    <w:lvl w:ilvl="3" w:tplc="2B0A8D8A">
      <w:start w:val="1"/>
      <w:numFmt w:val="decimal"/>
      <w:lvlText w:val="%4."/>
      <w:lvlJc w:val="left"/>
      <w:pPr>
        <w:ind w:left="2880" w:hanging="360"/>
      </w:pPr>
    </w:lvl>
    <w:lvl w:ilvl="4" w:tplc="6CBCFD54">
      <w:start w:val="1"/>
      <w:numFmt w:val="lowerLetter"/>
      <w:lvlText w:val="%5."/>
      <w:lvlJc w:val="left"/>
      <w:pPr>
        <w:ind w:left="3600" w:hanging="360"/>
      </w:pPr>
    </w:lvl>
    <w:lvl w:ilvl="5" w:tplc="0242E302">
      <w:start w:val="1"/>
      <w:numFmt w:val="lowerRoman"/>
      <w:lvlText w:val="%6."/>
      <w:lvlJc w:val="right"/>
      <w:pPr>
        <w:ind w:left="4320" w:hanging="180"/>
      </w:pPr>
    </w:lvl>
    <w:lvl w:ilvl="6" w:tplc="5ABC3F0A">
      <w:start w:val="1"/>
      <w:numFmt w:val="decimal"/>
      <w:lvlText w:val="%7."/>
      <w:lvlJc w:val="left"/>
      <w:pPr>
        <w:ind w:left="5040" w:hanging="360"/>
      </w:pPr>
    </w:lvl>
    <w:lvl w:ilvl="7" w:tplc="C50E3722">
      <w:start w:val="1"/>
      <w:numFmt w:val="lowerLetter"/>
      <w:lvlText w:val="%8."/>
      <w:lvlJc w:val="left"/>
      <w:pPr>
        <w:ind w:left="5760" w:hanging="360"/>
      </w:pPr>
    </w:lvl>
    <w:lvl w:ilvl="8" w:tplc="7FF65F7E">
      <w:start w:val="1"/>
      <w:numFmt w:val="lowerRoman"/>
      <w:lvlText w:val="%9."/>
      <w:lvlJc w:val="right"/>
      <w:pPr>
        <w:ind w:left="6480" w:hanging="180"/>
      </w:pPr>
    </w:lvl>
  </w:abstractNum>
  <w:abstractNum w:abstractNumId="11" w15:restartNumberingAfterBreak="0">
    <w:nsid w:val="4E43245F"/>
    <w:multiLevelType w:val="hybridMultilevel"/>
    <w:tmpl w:val="17CEB30E"/>
    <w:lvl w:ilvl="0" w:tplc="A5809CC8">
      <w:start w:val="1"/>
      <w:numFmt w:val="bullet"/>
      <w:lvlText w:val=""/>
      <w:lvlJc w:val="left"/>
      <w:pPr>
        <w:ind w:left="720" w:hanging="360"/>
      </w:pPr>
      <w:rPr>
        <w:rFonts w:ascii="Symbol" w:hAnsi="Symbol" w:hint="default"/>
      </w:rPr>
    </w:lvl>
    <w:lvl w:ilvl="1" w:tplc="243091FC">
      <w:start w:val="1"/>
      <w:numFmt w:val="bullet"/>
      <w:lvlText w:val="o"/>
      <w:lvlJc w:val="left"/>
      <w:pPr>
        <w:ind w:left="1440" w:hanging="360"/>
      </w:pPr>
      <w:rPr>
        <w:rFonts w:ascii="Courier New" w:hAnsi="Courier New" w:hint="default"/>
      </w:rPr>
    </w:lvl>
    <w:lvl w:ilvl="2" w:tplc="1806198C">
      <w:start w:val="1"/>
      <w:numFmt w:val="bullet"/>
      <w:lvlText w:val=""/>
      <w:lvlJc w:val="left"/>
      <w:pPr>
        <w:ind w:left="2160" w:hanging="360"/>
      </w:pPr>
      <w:rPr>
        <w:rFonts w:ascii="Wingdings" w:hAnsi="Wingdings" w:hint="default"/>
      </w:rPr>
    </w:lvl>
    <w:lvl w:ilvl="3" w:tplc="524819C0">
      <w:start w:val="1"/>
      <w:numFmt w:val="bullet"/>
      <w:lvlText w:val=""/>
      <w:lvlJc w:val="left"/>
      <w:pPr>
        <w:ind w:left="2880" w:hanging="360"/>
      </w:pPr>
      <w:rPr>
        <w:rFonts w:ascii="Symbol" w:hAnsi="Symbol" w:hint="default"/>
      </w:rPr>
    </w:lvl>
    <w:lvl w:ilvl="4" w:tplc="31D6610E">
      <w:start w:val="1"/>
      <w:numFmt w:val="bullet"/>
      <w:lvlText w:val="o"/>
      <w:lvlJc w:val="left"/>
      <w:pPr>
        <w:ind w:left="3600" w:hanging="360"/>
      </w:pPr>
      <w:rPr>
        <w:rFonts w:ascii="Courier New" w:hAnsi="Courier New" w:hint="default"/>
      </w:rPr>
    </w:lvl>
    <w:lvl w:ilvl="5" w:tplc="D89A4346">
      <w:start w:val="1"/>
      <w:numFmt w:val="bullet"/>
      <w:lvlText w:val=""/>
      <w:lvlJc w:val="left"/>
      <w:pPr>
        <w:ind w:left="4320" w:hanging="360"/>
      </w:pPr>
      <w:rPr>
        <w:rFonts w:ascii="Wingdings" w:hAnsi="Wingdings" w:hint="default"/>
      </w:rPr>
    </w:lvl>
    <w:lvl w:ilvl="6" w:tplc="43BACD94">
      <w:start w:val="1"/>
      <w:numFmt w:val="bullet"/>
      <w:lvlText w:val=""/>
      <w:lvlJc w:val="left"/>
      <w:pPr>
        <w:ind w:left="5040" w:hanging="360"/>
      </w:pPr>
      <w:rPr>
        <w:rFonts w:ascii="Symbol" w:hAnsi="Symbol" w:hint="default"/>
      </w:rPr>
    </w:lvl>
    <w:lvl w:ilvl="7" w:tplc="238893BA">
      <w:start w:val="1"/>
      <w:numFmt w:val="bullet"/>
      <w:lvlText w:val="o"/>
      <w:lvlJc w:val="left"/>
      <w:pPr>
        <w:ind w:left="5760" w:hanging="360"/>
      </w:pPr>
      <w:rPr>
        <w:rFonts w:ascii="Courier New" w:hAnsi="Courier New" w:hint="default"/>
      </w:rPr>
    </w:lvl>
    <w:lvl w:ilvl="8" w:tplc="B0B0D2B0">
      <w:start w:val="1"/>
      <w:numFmt w:val="bullet"/>
      <w:lvlText w:val=""/>
      <w:lvlJc w:val="left"/>
      <w:pPr>
        <w:ind w:left="6480" w:hanging="360"/>
      </w:pPr>
      <w:rPr>
        <w:rFonts w:ascii="Wingdings" w:hAnsi="Wingdings" w:hint="default"/>
      </w:rPr>
    </w:lvl>
  </w:abstractNum>
  <w:abstractNum w:abstractNumId="12" w15:restartNumberingAfterBreak="0">
    <w:nsid w:val="4E6966FC"/>
    <w:multiLevelType w:val="hybridMultilevel"/>
    <w:tmpl w:val="1A62A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225C47"/>
    <w:multiLevelType w:val="hybridMultilevel"/>
    <w:tmpl w:val="3C781312"/>
    <w:lvl w:ilvl="0" w:tplc="F87C2F8A">
      <w:start w:val="1"/>
      <w:numFmt w:val="decimal"/>
      <w:lvlText w:val="%1."/>
      <w:lvlJc w:val="left"/>
      <w:pPr>
        <w:ind w:left="720" w:hanging="360"/>
      </w:pPr>
    </w:lvl>
    <w:lvl w:ilvl="1" w:tplc="4EC0B0BC">
      <w:start w:val="1"/>
      <w:numFmt w:val="lowerLetter"/>
      <w:lvlText w:val="%2."/>
      <w:lvlJc w:val="left"/>
      <w:pPr>
        <w:ind w:left="1440" w:hanging="360"/>
      </w:pPr>
    </w:lvl>
    <w:lvl w:ilvl="2" w:tplc="BC2C71F2">
      <w:start w:val="1"/>
      <w:numFmt w:val="lowerRoman"/>
      <w:lvlText w:val="%3."/>
      <w:lvlJc w:val="right"/>
      <w:pPr>
        <w:ind w:left="2160" w:hanging="180"/>
      </w:pPr>
    </w:lvl>
    <w:lvl w:ilvl="3" w:tplc="B7CA377C">
      <w:start w:val="1"/>
      <w:numFmt w:val="decimal"/>
      <w:lvlText w:val="%4."/>
      <w:lvlJc w:val="left"/>
      <w:pPr>
        <w:ind w:left="2880" w:hanging="360"/>
      </w:pPr>
    </w:lvl>
    <w:lvl w:ilvl="4" w:tplc="00982E92">
      <w:start w:val="1"/>
      <w:numFmt w:val="lowerLetter"/>
      <w:lvlText w:val="%5."/>
      <w:lvlJc w:val="left"/>
      <w:pPr>
        <w:ind w:left="3600" w:hanging="360"/>
      </w:pPr>
    </w:lvl>
    <w:lvl w:ilvl="5" w:tplc="204C5BAC">
      <w:start w:val="1"/>
      <w:numFmt w:val="lowerRoman"/>
      <w:lvlText w:val="%6."/>
      <w:lvlJc w:val="right"/>
      <w:pPr>
        <w:ind w:left="4320" w:hanging="180"/>
      </w:pPr>
    </w:lvl>
    <w:lvl w:ilvl="6" w:tplc="51767BD2">
      <w:start w:val="1"/>
      <w:numFmt w:val="decimal"/>
      <w:lvlText w:val="%7."/>
      <w:lvlJc w:val="left"/>
      <w:pPr>
        <w:ind w:left="5040" w:hanging="360"/>
      </w:pPr>
    </w:lvl>
    <w:lvl w:ilvl="7" w:tplc="98E2AB86">
      <w:start w:val="1"/>
      <w:numFmt w:val="lowerLetter"/>
      <w:lvlText w:val="%8."/>
      <w:lvlJc w:val="left"/>
      <w:pPr>
        <w:ind w:left="5760" w:hanging="360"/>
      </w:pPr>
    </w:lvl>
    <w:lvl w:ilvl="8" w:tplc="CAC218DA">
      <w:start w:val="1"/>
      <w:numFmt w:val="lowerRoman"/>
      <w:lvlText w:val="%9."/>
      <w:lvlJc w:val="right"/>
      <w:pPr>
        <w:ind w:left="6480" w:hanging="180"/>
      </w:pPr>
    </w:lvl>
  </w:abstractNum>
  <w:abstractNum w:abstractNumId="14" w15:restartNumberingAfterBreak="0">
    <w:nsid w:val="551B31BE"/>
    <w:multiLevelType w:val="hybridMultilevel"/>
    <w:tmpl w:val="21840B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7440D29"/>
    <w:multiLevelType w:val="hybridMultilevel"/>
    <w:tmpl w:val="0CEC3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B3EA9C"/>
    <w:multiLevelType w:val="hybridMultilevel"/>
    <w:tmpl w:val="B8E49236"/>
    <w:lvl w:ilvl="0" w:tplc="CB68DE2E">
      <w:start w:val="5"/>
      <w:numFmt w:val="decimal"/>
      <w:lvlText w:val="%1."/>
      <w:lvlJc w:val="left"/>
      <w:pPr>
        <w:ind w:left="720" w:hanging="360"/>
      </w:pPr>
    </w:lvl>
    <w:lvl w:ilvl="1" w:tplc="39AAA4B2">
      <w:start w:val="1"/>
      <w:numFmt w:val="lowerLetter"/>
      <w:lvlText w:val="%2."/>
      <w:lvlJc w:val="left"/>
      <w:pPr>
        <w:ind w:left="1440" w:hanging="360"/>
      </w:pPr>
    </w:lvl>
    <w:lvl w:ilvl="2" w:tplc="BA56F6E8">
      <w:start w:val="1"/>
      <w:numFmt w:val="lowerRoman"/>
      <w:lvlText w:val="%3."/>
      <w:lvlJc w:val="right"/>
      <w:pPr>
        <w:ind w:left="2160" w:hanging="180"/>
      </w:pPr>
    </w:lvl>
    <w:lvl w:ilvl="3" w:tplc="C4208B10">
      <w:start w:val="1"/>
      <w:numFmt w:val="decimal"/>
      <w:lvlText w:val="%4."/>
      <w:lvlJc w:val="left"/>
      <w:pPr>
        <w:ind w:left="2880" w:hanging="360"/>
      </w:pPr>
    </w:lvl>
    <w:lvl w:ilvl="4" w:tplc="5D68C0A0">
      <w:start w:val="1"/>
      <w:numFmt w:val="lowerLetter"/>
      <w:lvlText w:val="%5."/>
      <w:lvlJc w:val="left"/>
      <w:pPr>
        <w:ind w:left="3600" w:hanging="360"/>
      </w:pPr>
    </w:lvl>
    <w:lvl w:ilvl="5" w:tplc="2E304D32">
      <w:start w:val="1"/>
      <w:numFmt w:val="lowerRoman"/>
      <w:lvlText w:val="%6."/>
      <w:lvlJc w:val="right"/>
      <w:pPr>
        <w:ind w:left="4320" w:hanging="180"/>
      </w:pPr>
    </w:lvl>
    <w:lvl w:ilvl="6" w:tplc="D73809A6">
      <w:start w:val="1"/>
      <w:numFmt w:val="decimal"/>
      <w:lvlText w:val="%7."/>
      <w:lvlJc w:val="left"/>
      <w:pPr>
        <w:ind w:left="5040" w:hanging="360"/>
      </w:pPr>
    </w:lvl>
    <w:lvl w:ilvl="7" w:tplc="94D8BBCC">
      <w:start w:val="1"/>
      <w:numFmt w:val="lowerLetter"/>
      <w:lvlText w:val="%8."/>
      <w:lvlJc w:val="left"/>
      <w:pPr>
        <w:ind w:left="5760" w:hanging="360"/>
      </w:pPr>
    </w:lvl>
    <w:lvl w:ilvl="8" w:tplc="0C9ADBC6">
      <w:start w:val="1"/>
      <w:numFmt w:val="lowerRoman"/>
      <w:lvlText w:val="%9."/>
      <w:lvlJc w:val="right"/>
      <w:pPr>
        <w:ind w:left="6480" w:hanging="180"/>
      </w:pPr>
    </w:lvl>
  </w:abstractNum>
  <w:abstractNum w:abstractNumId="17" w15:restartNumberingAfterBreak="0">
    <w:nsid w:val="59B82E91"/>
    <w:multiLevelType w:val="hybridMultilevel"/>
    <w:tmpl w:val="DA9E89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7A0113"/>
    <w:multiLevelType w:val="hybridMultilevel"/>
    <w:tmpl w:val="DA9E89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59A6438"/>
    <w:multiLevelType w:val="hybridMultilevel"/>
    <w:tmpl w:val="E18C61D6"/>
    <w:lvl w:ilvl="0" w:tplc="E0B64C1E">
      <w:start w:val="2"/>
      <w:numFmt w:val="decimal"/>
      <w:lvlText w:val="%1."/>
      <w:lvlJc w:val="left"/>
      <w:pPr>
        <w:ind w:left="720" w:hanging="360"/>
      </w:pPr>
    </w:lvl>
    <w:lvl w:ilvl="1" w:tplc="A6AA4166">
      <w:start w:val="1"/>
      <w:numFmt w:val="lowerLetter"/>
      <w:lvlText w:val="%2."/>
      <w:lvlJc w:val="left"/>
      <w:pPr>
        <w:ind w:left="1440" w:hanging="360"/>
      </w:pPr>
    </w:lvl>
    <w:lvl w:ilvl="2" w:tplc="6D140324">
      <w:start w:val="1"/>
      <w:numFmt w:val="lowerRoman"/>
      <w:lvlText w:val="%3."/>
      <w:lvlJc w:val="right"/>
      <w:pPr>
        <w:ind w:left="2160" w:hanging="180"/>
      </w:pPr>
    </w:lvl>
    <w:lvl w:ilvl="3" w:tplc="F0CAF6BC">
      <w:start w:val="1"/>
      <w:numFmt w:val="decimal"/>
      <w:lvlText w:val="%4."/>
      <w:lvlJc w:val="left"/>
      <w:pPr>
        <w:ind w:left="2880" w:hanging="360"/>
      </w:pPr>
    </w:lvl>
    <w:lvl w:ilvl="4" w:tplc="49FEEA1E">
      <w:start w:val="1"/>
      <w:numFmt w:val="lowerLetter"/>
      <w:lvlText w:val="%5."/>
      <w:lvlJc w:val="left"/>
      <w:pPr>
        <w:ind w:left="3600" w:hanging="360"/>
      </w:pPr>
    </w:lvl>
    <w:lvl w:ilvl="5" w:tplc="12721024">
      <w:start w:val="1"/>
      <w:numFmt w:val="lowerRoman"/>
      <w:lvlText w:val="%6."/>
      <w:lvlJc w:val="right"/>
      <w:pPr>
        <w:ind w:left="4320" w:hanging="180"/>
      </w:pPr>
    </w:lvl>
    <w:lvl w:ilvl="6" w:tplc="76424464">
      <w:start w:val="1"/>
      <w:numFmt w:val="decimal"/>
      <w:lvlText w:val="%7."/>
      <w:lvlJc w:val="left"/>
      <w:pPr>
        <w:ind w:left="5040" w:hanging="360"/>
      </w:pPr>
    </w:lvl>
    <w:lvl w:ilvl="7" w:tplc="1160E2B4">
      <w:start w:val="1"/>
      <w:numFmt w:val="lowerLetter"/>
      <w:lvlText w:val="%8."/>
      <w:lvlJc w:val="left"/>
      <w:pPr>
        <w:ind w:left="5760" w:hanging="360"/>
      </w:pPr>
    </w:lvl>
    <w:lvl w:ilvl="8" w:tplc="99AE43E6">
      <w:start w:val="1"/>
      <w:numFmt w:val="lowerRoman"/>
      <w:lvlText w:val="%9."/>
      <w:lvlJc w:val="right"/>
      <w:pPr>
        <w:ind w:left="6480" w:hanging="180"/>
      </w:pPr>
    </w:lvl>
  </w:abstractNum>
  <w:abstractNum w:abstractNumId="20" w15:restartNumberingAfterBreak="0">
    <w:nsid w:val="6926C521"/>
    <w:multiLevelType w:val="hybridMultilevel"/>
    <w:tmpl w:val="B21675B6"/>
    <w:lvl w:ilvl="0" w:tplc="426A5F80">
      <w:start w:val="1"/>
      <w:numFmt w:val="decimal"/>
      <w:lvlText w:val="%1."/>
      <w:lvlJc w:val="left"/>
      <w:pPr>
        <w:ind w:left="720" w:hanging="360"/>
      </w:pPr>
    </w:lvl>
    <w:lvl w:ilvl="1" w:tplc="5084481E">
      <w:start w:val="1"/>
      <w:numFmt w:val="lowerLetter"/>
      <w:lvlText w:val="%2."/>
      <w:lvlJc w:val="left"/>
      <w:pPr>
        <w:ind w:left="1440" w:hanging="360"/>
      </w:pPr>
    </w:lvl>
    <w:lvl w:ilvl="2" w:tplc="F34AE1C8">
      <w:start w:val="1"/>
      <w:numFmt w:val="lowerRoman"/>
      <w:lvlText w:val="%3."/>
      <w:lvlJc w:val="right"/>
      <w:pPr>
        <w:ind w:left="2160" w:hanging="180"/>
      </w:pPr>
    </w:lvl>
    <w:lvl w:ilvl="3" w:tplc="6FF0EDDA">
      <w:start w:val="1"/>
      <w:numFmt w:val="decimal"/>
      <w:lvlText w:val="%4."/>
      <w:lvlJc w:val="left"/>
      <w:pPr>
        <w:ind w:left="2880" w:hanging="360"/>
      </w:pPr>
    </w:lvl>
    <w:lvl w:ilvl="4" w:tplc="83200628">
      <w:start w:val="1"/>
      <w:numFmt w:val="lowerLetter"/>
      <w:lvlText w:val="%5."/>
      <w:lvlJc w:val="left"/>
      <w:pPr>
        <w:ind w:left="3600" w:hanging="360"/>
      </w:pPr>
    </w:lvl>
    <w:lvl w:ilvl="5" w:tplc="AB10051A">
      <w:start w:val="1"/>
      <w:numFmt w:val="lowerRoman"/>
      <w:lvlText w:val="%6."/>
      <w:lvlJc w:val="right"/>
      <w:pPr>
        <w:ind w:left="4320" w:hanging="180"/>
      </w:pPr>
    </w:lvl>
    <w:lvl w:ilvl="6" w:tplc="2F02DB56">
      <w:start w:val="1"/>
      <w:numFmt w:val="decimal"/>
      <w:lvlText w:val="%7."/>
      <w:lvlJc w:val="left"/>
      <w:pPr>
        <w:ind w:left="5040" w:hanging="360"/>
      </w:pPr>
    </w:lvl>
    <w:lvl w:ilvl="7" w:tplc="F5986A74">
      <w:start w:val="1"/>
      <w:numFmt w:val="lowerLetter"/>
      <w:lvlText w:val="%8."/>
      <w:lvlJc w:val="left"/>
      <w:pPr>
        <w:ind w:left="5760" w:hanging="360"/>
      </w:pPr>
    </w:lvl>
    <w:lvl w:ilvl="8" w:tplc="6054FC08">
      <w:start w:val="1"/>
      <w:numFmt w:val="lowerRoman"/>
      <w:lvlText w:val="%9."/>
      <w:lvlJc w:val="right"/>
      <w:pPr>
        <w:ind w:left="6480" w:hanging="180"/>
      </w:pPr>
    </w:lvl>
  </w:abstractNum>
  <w:abstractNum w:abstractNumId="21" w15:restartNumberingAfterBreak="0">
    <w:nsid w:val="6C7D416C"/>
    <w:multiLevelType w:val="hybridMultilevel"/>
    <w:tmpl w:val="4DC03A72"/>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F7B04B3"/>
    <w:multiLevelType w:val="hybridMultilevel"/>
    <w:tmpl w:val="09B01F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0832202"/>
    <w:multiLevelType w:val="hybridMultilevel"/>
    <w:tmpl w:val="98381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17E3929"/>
    <w:multiLevelType w:val="hybridMultilevel"/>
    <w:tmpl w:val="DBA4D2EC"/>
    <w:lvl w:ilvl="0" w:tplc="3A38E6D0">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5E48FA5"/>
    <w:multiLevelType w:val="hybridMultilevel"/>
    <w:tmpl w:val="0EE255B2"/>
    <w:lvl w:ilvl="0" w:tplc="0406B0FC">
      <w:start w:val="1"/>
      <w:numFmt w:val="upperLetter"/>
      <w:lvlText w:val="%1)"/>
      <w:lvlJc w:val="left"/>
      <w:pPr>
        <w:ind w:left="720" w:hanging="360"/>
      </w:pPr>
    </w:lvl>
    <w:lvl w:ilvl="1" w:tplc="61C2AD6E">
      <w:start w:val="1"/>
      <w:numFmt w:val="lowerLetter"/>
      <w:lvlText w:val="%2."/>
      <w:lvlJc w:val="left"/>
      <w:pPr>
        <w:ind w:left="1440" w:hanging="360"/>
      </w:pPr>
    </w:lvl>
    <w:lvl w:ilvl="2" w:tplc="DFC4041C">
      <w:start w:val="1"/>
      <w:numFmt w:val="lowerRoman"/>
      <w:lvlText w:val="%3."/>
      <w:lvlJc w:val="right"/>
      <w:pPr>
        <w:ind w:left="2160" w:hanging="180"/>
      </w:pPr>
    </w:lvl>
    <w:lvl w:ilvl="3" w:tplc="081EB930">
      <w:start w:val="1"/>
      <w:numFmt w:val="decimal"/>
      <w:lvlText w:val="%4."/>
      <w:lvlJc w:val="left"/>
      <w:pPr>
        <w:ind w:left="2880" w:hanging="360"/>
      </w:pPr>
    </w:lvl>
    <w:lvl w:ilvl="4" w:tplc="E4E0131A">
      <w:start w:val="1"/>
      <w:numFmt w:val="lowerLetter"/>
      <w:lvlText w:val="%5."/>
      <w:lvlJc w:val="left"/>
      <w:pPr>
        <w:ind w:left="3600" w:hanging="360"/>
      </w:pPr>
    </w:lvl>
    <w:lvl w:ilvl="5" w:tplc="11A4FD10">
      <w:start w:val="1"/>
      <w:numFmt w:val="lowerRoman"/>
      <w:lvlText w:val="%6."/>
      <w:lvlJc w:val="right"/>
      <w:pPr>
        <w:ind w:left="4320" w:hanging="180"/>
      </w:pPr>
    </w:lvl>
    <w:lvl w:ilvl="6" w:tplc="FF5E4340">
      <w:start w:val="1"/>
      <w:numFmt w:val="decimal"/>
      <w:lvlText w:val="%7."/>
      <w:lvlJc w:val="left"/>
      <w:pPr>
        <w:ind w:left="5040" w:hanging="360"/>
      </w:pPr>
    </w:lvl>
    <w:lvl w:ilvl="7" w:tplc="6EFC3EDC">
      <w:start w:val="1"/>
      <w:numFmt w:val="lowerLetter"/>
      <w:lvlText w:val="%8."/>
      <w:lvlJc w:val="left"/>
      <w:pPr>
        <w:ind w:left="5760" w:hanging="360"/>
      </w:pPr>
    </w:lvl>
    <w:lvl w:ilvl="8" w:tplc="F8E291A4">
      <w:start w:val="1"/>
      <w:numFmt w:val="lowerRoman"/>
      <w:lvlText w:val="%9."/>
      <w:lvlJc w:val="right"/>
      <w:pPr>
        <w:ind w:left="6480" w:hanging="180"/>
      </w:pPr>
    </w:lvl>
  </w:abstractNum>
  <w:abstractNum w:abstractNumId="26" w15:restartNumberingAfterBreak="0">
    <w:nsid w:val="792F79B8"/>
    <w:multiLevelType w:val="hybridMultilevel"/>
    <w:tmpl w:val="CD56F370"/>
    <w:lvl w:ilvl="0" w:tplc="9EB8A732">
      <w:start w:val="1"/>
      <w:numFmt w:val="upperLetter"/>
      <w:lvlText w:val="%1)"/>
      <w:lvlJc w:val="left"/>
      <w:pPr>
        <w:ind w:left="720" w:hanging="360"/>
      </w:pPr>
    </w:lvl>
    <w:lvl w:ilvl="1" w:tplc="9162EFF2">
      <w:start w:val="1"/>
      <w:numFmt w:val="lowerLetter"/>
      <w:lvlText w:val="%2."/>
      <w:lvlJc w:val="left"/>
      <w:pPr>
        <w:ind w:left="1440" w:hanging="360"/>
      </w:pPr>
    </w:lvl>
    <w:lvl w:ilvl="2" w:tplc="A3BA9256">
      <w:start w:val="1"/>
      <w:numFmt w:val="lowerRoman"/>
      <w:lvlText w:val="%3."/>
      <w:lvlJc w:val="right"/>
      <w:pPr>
        <w:ind w:left="2160" w:hanging="180"/>
      </w:pPr>
    </w:lvl>
    <w:lvl w:ilvl="3" w:tplc="647EB486">
      <w:start w:val="1"/>
      <w:numFmt w:val="decimal"/>
      <w:lvlText w:val="%4."/>
      <w:lvlJc w:val="left"/>
      <w:pPr>
        <w:ind w:left="2880" w:hanging="360"/>
      </w:pPr>
    </w:lvl>
    <w:lvl w:ilvl="4" w:tplc="FDB0D026">
      <w:start w:val="1"/>
      <w:numFmt w:val="lowerLetter"/>
      <w:lvlText w:val="%5."/>
      <w:lvlJc w:val="left"/>
      <w:pPr>
        <w:ind w:left="3600" w:hanging="360"/>
      </w:pPr>
    </w:lvl>
    <w:lvl w:ilvl="5" w:tplc="CD18B43E">
      <w:start w:val="1"/>
      <w:numFmt w:val="lowerRoman"/>
      <w:lvlText w:val="%6."/>
      <w:lvlJc w:val="right"/>
      <w:pPr>
        <w:ind w:left="4320" w:hanging="180"/>
      </w:pPr>
    </w:lvl>
    <w:lvl w:ilvl="6" w:tplc="51A0E404">
      <w:start w:val="1"/>
      <w:numFmt w:val="decimal"/>
      <w:lvlText w:val="%7."/>
      <w:lvlJc w:val="left"/>
      <w:pPr>
        <w:ind w:left="5040" w:hanging="360"/>
      </w:pPr>
    </w:lvl>
    <w:lvl w:ilvl="7" w:tplc="FE5CA1B2">
      <w:start w:val="1"/>
      <w:numFmt w:val="lowerLetter"/>
      <w:lvlText w:val="%8."/>
      <w:lvlJc w:val="left"/>
      <w:pPr>
        <w:ind w:left="5760" w:hanging="360"/>
      </w:pPr>
    </w:lvl>
    <w:lvl w:ilvl="8" w:tplc="C330B80A">
      <w:start w:val="1"/>
      <w:numFmt w:val="lowerRoman"/>
      <w:lvlText w:val="%9."/>
      <w:lvlJc w:val="right"/>
      <w:pPr>
        <w:ind w:left="6480" w:hanging="180"/>
      </w:pPr>
    </w:lvl>
  </w:abstractNum>
  <w:abstractNum w:abstractNumId="27" w15:restartNumberingAfterBreak="0">
    <w:nsid w:val="7B308D0B"/>
    <w:multiLevelType w:val="hybridMultilevel"/>
    <w:tmpl w:val="2A28B2E0"/>
    <w:lvl w:ilvl="0" w:tplc="F294C570">
      <w:start w:val="1"/>
      <w:numFmt w:val="decimal"/>
      <w:lvlText w:val="%1."/>
      <w:lvlJc w:val="left"/>
      <w:pPr>
        <w:ind w:left="720" w:hanging="360"/>
      </w:pPr>
    </w:lvl>
    <w:lvl w:ilvl="1" w:tplc="00FAD01A">
      <w:start w:val="1"/>
      <w:numFmt w:val="lowerLetter"/>
      <w:lvlText w:val="%2."/>
      <w:lvlJc w:val="left"/>
      <w:pPr>
        <w:ind w:left="1440" w:hanging="360"/>
      </w:pPr>
    </w:lvl>
    <w:lvl w:ilvl="2" w:tplc="ECD8DF68">
      <w:start w:val="1"/>
      <w:numFmt w:val="lowerRoman"/>
      <w:lvlText w:val="%3."/>
      <w:lvlJc w:val="right"/>
      <w:pPr>
        <w:ind w:left="2160" w:hanging="180"/>
      </w:pPr>
    </w:lvl>
    <w:lvl w:ilvl="3" w:tplc="47C0153C">
      <w:start w:val="1"/>
      <w:numFmt w:val="decimal"/>
      <w:lvlText w:val="%4."/>
      <w:lvlJc w:val="left"/>
      <w:pPr>
        <w:ind w:left="2880" w:hanging="360"/>
      </w:pPr>
    </w:lvl>
    <w:lvl w:ilvl="4" w:tplc="1FCC32DE">
      <w:start w:val="1"/>
      <w:numFmt w:val="lowerLetter"/>
      <w:lvlText w:val="%5."/>
      <w:lvlJc w:val="left"/>
      <w:pPr>
        <w:ind w:left="3600" w:hanging="360"/>
      </w:pPr>
    </w:lvl>
    <w:lvl w:ilvl="5" w:tplc="DCA4252C">
      <w:start w:val="1"/>
      <w:numFmt w:val="lowerRoman"/>
      <w:lvlText w:val="%6."/>
      <w:lvlJc w:val="right"/>
      <w:pPr>
        <w:ind w:left="4320" w:hanging="180"/>
      </w:pPr>
    </w:lvl>
    <w:lvl w:ilvl="6" w:tplc="4F247A1E">
      <w:start w:val="1"/>
      <w:numFmt w:val="decimal"/>
      <w:lvlText w:val="%7."/>
      <w:lvlJc w:val="left"/>
      <w:pPr>
        <w:ind w:left="5040" w:hanging="360"/>
      </w:pPr>
    </w:lvl>
    <w:lvl w:ilvl="7" w:tplc="635E760E">
      <w:start w:val="1"/>
      <w:numFmt w:val="lowerLetter"/>
      <w:lvlText w:val="%8."/>
      <w:lvlJc w:val="left"/>
      <w:pPr>
        <w:ind w:left="5760" w:hanging="360"/>
      </w:pPr>
    </w:lvl>
    <w:lvl w:ilvl="8" w:tplc="8F2C183E">
      <w:start w:val="1"/>
      <w:numFmt w:val="lowerRoman"/>
      <w:lvlText w:val="%9."/>
      <w:lvlJc w:val="right"/>
      <w:pPr>
        <w:ind w:left="6480" w:hanging="180"/>
      </w:pPr>
    </w:lvl>
  </w:abstractNum>
  <w:abstractNum w:abstractNumId="28" w15:restartNumberingAfterBreak="0">
    <w:nsid w:val="7EAE5807"/>
    <w:multiLevelType w:val="hybridMultilevel"/>
    <w:tmpl w:val="AE36DBE6"/>
    <w:lvl w:ilvl="0" w:tplc="B17092E0">
      <w:start w:val="1"/>
      <w:numFmt w:val="upperLetter"/>
      <w:lvlText w:val="%1)"/>
      <w:lvlJc w:val="left"/>
      <w:pPr>
        <w:ind w:left="720" w:hanging="360"/>
      </w:pPr>
    </w:lvl>
    <w:lvl w:ilvl="1" w:tplc="080048AC">
      <w:start w:val="1"/>
      <w:numFmt w:val="lowerLetter"/>
      <w:lvlText w:val="%2."/>
      <w:lvlJc w:val="left"/>
      <w:pPr>
        <w:ind w:left="1440" w:hanging="360"/>
      </w:pPr>
    </w:lvl>
    <w:lvl w:ilvl="2" w:tplc="4F76BA7A">
      <w:start w:val="1"/>
      <w:numFmt w:val="lowerRoman"/>
      <w:lvlText w:val="%3."/>
      <w:lvlJc w:val="right"/>
      <w:pPr>
        <w:ind w:left="2160" w:hanging="180"/>
      </w:pPr>
    </w:lvl>
    <w:lvl w:ilvl="3" w:tplc="593E0F6C">
      <w:start w:val="1"/>
      <w:numFmt w:val="decimal"/>
      <w:lvlText w:val="%4."/>
      <w:lvlJc w:val="left"/>
      <w:pPr>
        <w:ind w:left="2880" w:hanging="360"/>
      </w:pPr>
    </w:lvl>
    <w:lvl w:ilvl="4" w:tplc="F9BAE698">
      <w:start w:val="1"/>
      <w:numFmt w:val="lowerLetter"/>
      <w:lvlText w:val="%5."/>
      <w:lvlJc w:val="left"/>
      <w:pPr>
        <w:ind w:left="3600" w:hanging="360"/>
      </w:pPr>
    </w:lvl>
    <w:lvl w:ilvl="5" w:tplc="FF9CCE4E">
      <w:start w:val="1"/>
      <w:numFmt w:val="lowerRoman"/>
      <w:lvlText w:val="%6."/>
      <w:lvlJc w:val="right"/>
      <w:pPr>
        <w:ind w:left="4320" w:hanging="180"/>
      </w:pPr>
    </w:lvl>
    <w:lvl w:ilvl="6" w:tplc="22963FB4">
      <w:start w:val="1"/>
      <w:numFmt w:val="decimal"/>
      <w:lvlText w:val="%7."/>
      <w:lvlJc w:val="left"/>
      <w:pPr>
        <w:ind w:left="5040" w:hanging="360"/>
      </w:pPr>
    </w:lvl>
    <w:lvl w:ilvl="7" w:tplc="3B1AB186">
      <w:start w:val="1"/>
      <w:numFmt w:val="lowerLetter"/>
      <w:lvlText w:val="%8."/>
      <w:lvlJc w:val="left"/>
      <w:pPr>
        <w:ind w:left="5760" w:hanging="360"/>
      </w:pPr>
    </w:lvl>
    <w:lvl w:ilvl="8" w:tplc="F89E60AC">
      <w:start w:val="1"/>
      <w:numFmt w:val="lowerRoman"/>
      <w:lvlText w:val="%9."/>
      <w:lvlJc w:val="right"/>
      <w:pPr>
        <w:ind w:left="6480" w:hanging="180"/>
      </w:pPr>
    </w:lvl>
  </w:abstractNum>
  <w:num w:numId="1" w16cid:durableId="1281689729">
    <w:abstractNumId w:val="16"/>
  </w:num>
  <w:num w:numId="2" w16cid:durableId="1910573365">
    <w:abstractNumId w:val="2"/>
  </w:num>
  <w:num w:numId="3" w16cid:durableId="1335764934">
    <w:abstractNumId w:val="9"/>
  </w:num>
  <w:num w:numId="4" w16cid:durableId="359551367">
    <w:abstractNumId w:val="11"/>
  </w:num>
  <w:num w:numId="5" w16cid:durableId="1736080602">
    <w:abstractNumId w:val="19"/>
  </w:num>
  <w:num w:numId="6" w16cid:durableId="645087153">
    <w:abstractNumId w:val="20"/>
  </w:num>
  <w:num w:numId="7" w16cid:durableId="29842139">
    <w:abstractNumId w:val="27"/>
  </w:num>
  <w:num w:numId="8" w16cid:durableId="614678645">
    <w:abstractNumId w:val="26"/>
  </w:num>
  <w:num w:numId="9" w16cid:durableId="1910730453">
    <w:abstractNumId w:val="6"/>
  </w:num>
  <w:num w:numId="10" w16cid:durableId="1030716354">
    <w:abstractNumId w:val="28"/>
  </w:num>
  <w:num w:numId="11" w16cid:durableId="922374614">
    <w:abstractNumId w:val="13"/>
  </w:num>
  <w:num w:numId="12" w16cid:durableId="744062557">
    <w:abstractNumId w:val="25"/>
  </w:num>
  <w:num w:numId="13" w16cid:durableId="83959176">
    <w:abstractNumId w:val="10"/>
  </w:num>
  <w:num w:numId="14" w16cid:durableId="171991577">
    <w:abstractNumId w:val="0"/>
  </w:num>
  <w:num w:numId="15" w16cid:durableId="1688022957">
    <w:abstractNumId w:val="3"/>
  </w:num>
  <w:num w:numId="16" w16cid:durableId="1781954026">
    <w:abstractNumId w:val="24"/>
  </w:num>
  <w:num w:numId="17" w16cid:durableId="1916165169">
    <w:abstractNumId w:val="1"/>
  </w:num>
  <w:num w:numId="18" w16cid:durableId="1320689487">
    <w:abstractNumId w:val="7"/>
  </w:num>
  <w:num w:numId="19" w16cid:durableId="2044749762">
    <w:abstractNumId w:val="14"/>
  </w:num>
  <w:num w:numId="20" w16cid:durableId="1404718254">
    <w:abstractNumId w:val="22"/>
  </w:num>
  <w:num w:numId="21" w16cid:durableId="796215409">
    <w:abstractNumId w:val="12"/>
  </w:num>
  <w:num w:numId="22" w16cid:durableId="1933927396">
    <w:abstractNumId w:val="23"/>
  </w:num>
  <w:num w:numId="23" w16cid:durableId="690763216">
    <w:abstractNumId w:val="4"/>
  </w:num>
  <w:num w:numId="24" w16cid:durableId="17898918">
    <w:abstractNumId w:val="21"/>
  </w:num>
  <w:num w:numId="25" w16cid:durableId="739986005">
    <w:abstractNumId w:val="18"/>
  </w:num>
  <w:num w:numId="26" w16cid:durableId="510873906">
    <w:abstractNumId w:val="8"/>
  </w:num>
  <w:num w:numId="27" w16cid:durableId="1169521863">
    <w:abstractNumId w:val="5"/>
  </w:num>
  <w:num w:numId="28" w16cid:durableId="882910489">
    <w:abstractNumId w:val="17"/>
  </w:num>
  <w:num w:numId="29" w16cid:durableId="1186753375">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15"/>
    <w:rsid w:val="000306DF"/>
    <w:rsid w:val="00032F77"/>
    <w:rsid w:val="00060C8D"/>
    <w:rsid w:val="00060F72"/>
    <w:rsid w:val="00062E5F"/>
    <w:rsid w:val="00090C1C"/>
    <w:rsid w:val="00093C34"/>
    <w:rsid w:val="000A2A69"/>
    <w:rsid w:val="000B644B"/>
    <w:rsid w:val="000C1994"/>
    <w:rsid w:val="000C4ED1"/>
    <w:rsid w:val="000E2AE6"/>
    <w:rsid w:val="000E3E0B"/>
    <w:rsid w:val="000E5D47"/>
    <w:rsid w:val="000F1016"/>
    <w:rsid w:val="000F344E"/>
    <w:rsid w:val="001205A1"/>
    <w:rsid w:val="001236D9"/>
    <w:rsid w:val="00142256"/>
    <w:rsid w:val="00142538"/>
    <w:rsid w:val="00145717"/>
    <w:rsid w:val="00154224"/>
    <w:rsid w:val="00161402"/>
    <w:rsid w:val="00161C43"/>
    <w:rsid w:val="00161E0A"/>
    <w:rsid w:val="00190478"/>
    <w:rsid w:val="00190746"/>
    <w:rsid w:val="001922B2"/>
    <w:rsid w:val="001A2A1F"/>
    <w:rsid w:val="001D33C1"/>
    <w:rsid w:val="001E2440"/>
    <w:rsid w:val="001E463A"/>
    <w:rsid w:val="001F4754"/>
    <w:rsid w:val="00235417"/>
    <w:rsid w:val="002368DE"/>
    <w:rsid w:val="00241B5F"/>
    <w:rsid w:val="00241B68"/>
    <w:rsid w:val="00243B72"/>
    <w:rsid w:val="00253C54"/>
    <w:rsid w:val="002615FA"/>
    <w:rsid w:val="00264150"/>
    <w:rsid w:val="00274024"/>
    <w:rsid w:val="00280BCD"/>
    <w:rsid w:val="00286C35"/>
    <w:rsid w:val="002877E8"/>
    <w:rsid w:val="00292FF0"/>
    <w:rsid w:val="002B1150"/>
    <w:rsid w:val="002E1951"/>
    <w:rsid w:val="002E7C4E"/>
    <w:rsid w:val="002F0E35"/>
    <w:rsid w:val="0030214F"/>
    <w:rsid w:val="0031055C"/>
    <w:rsid w:val="003303EF"/>
    <w:rsid w:val="0033585D"/>
    <w:rsid w:val="00336C56"/>
    <w:rsid w:val="003507E7"/>
    <w:rsid w:val="003511B5"/>
    <w:rsid w:val="00371EE1"/>
    <w:rsid w:val="003767CC"/>
    <w:rsid w:val="00382ED4"/>
    <w:rsid w:val="00392300"/>
    <w:rsid w:val="0039287F"/>
    <w:rsid w:val="003A2917"/>
    <w:rsid w:val="003A798E"/>
    <w:rsid w:val="003C537B"/>
    <w:rsid w:val="003C620A"/>
    <w:rsid w:val="003D2952"/>
    <w:rsid w:val="003E6268"/>
    <w:rsid w:val="003F3EDB"/>
    <w:rsid w:val="003F7204"/>
    <w:rsid w:val="00404223"/>
    <w:rsid w:val="0041266B"/>
    <w:rsid w:val="00414DB4"/>
    <w:rsid w:val="004159FD"/>
    <w:rsid w:val="00425A99"/>
    <w:rsid w:val="00445F8C"/>
    <w:rsid w:val="00451C25"/>
    <w:rsid w:val="0045257E"/>
    <w:rsid w:val="0046689B"/>
    <w:rsid w:val="004B2FA0"/>
    <w:rsid w:val="004D7AFC"/>
    <w:rsid w:val="004E2FF8"/>
    <w:rsid w:val="004E6DCF"/>
    <w:rsid w:val="00517B1F"/>
    <w:rsid w:val="00526217"/>
    <w:rsid w:val="00553276"/>
    <w:rsid w:val="00561480"/>
    <w:rsid w:val="00570F39"/>
    <w:rsid w:val="0057747E"/>
    <w:rsid w:val="00584ED2"/>
    <w:rsid w:val="005A1C40"/>
    <w:rsid w:val="005A6597"/>
    <w:rsid w:val="005A79C8"/>
    <w:rsid w:val="005A7D6B"/>
    <w:rsid w:val="005B024B"/>
    <w:rsid w:val="005D5B13"/>
    <w:rsid w:val="005E5757"/>
    <w:rsid w:val="005E6B25"/>
    <w:rsid w:val="005F3FEA"/>
    <w:rsid w:val="005F4F46"/>
    <w:rsid w:val="005F78C6"/>
    <w:rsid w:val="00614F06"/>
    <w:rsid w:val="006258EA"/>
    <w:rsid w:val="006267DA"/>
    <w:rsid w:val="0063120E"/>
    <w:rsid w:val="00631A95"/>
    <w:rsid w:val="00637665"/>
    <w:rsid w:val="006546A5"/>
    <w:rsid w:val="00671503"/>
    <w:rsid w:val="00687F4F"/>
    <w:rsid w:val="00694987"/>
    <w:rsid w:val="006C60E6"/>
    <w:rsid w:val="006E29FF"/>
    <w:rsid w:val="006F4F6F"/>
    <w:rsid w:val="006F508F"/>
    <w:rsid w:val="00713E3A"/>
    <w:rsid w:val="00714058"/>
    <w:rsid w:val="007727D5"/>
    <w:rsid w:val="00792917"/>
    <w:rsid w:val="007A2A4A"/>
    <w:rsid w:val="007A6F94"/>
    <w:rsid w:val="007B0740"/>
    <w:rsid w:val="007C099B"/>
    <w:rsid w:val="007C1BAB"/>
    <w:rsid w:val="00806101"/>
    <w:rsid w:val="00810332"/>
    <w:rsid w:val="00821E45"/>
    <w:rsid w:val="00822F4C"/>
    <w:rsid w:val="00843B75"/>
    <w:rsid w:val="00845C59"/>
    <w:rsid w:val="008648F6"/>
    <w:rsid w:val="00867018"/>
    <w:rsid w:val="008710F1"/>
    <w:rsid w:val="00871534"/>
    <w:rsid w:val="00882330"/>
    <w:rsid w:val="0089456F"/>
    <w:rsid w:val="008A37C5"/>
    <w:rsid w:val="008B262A"/>
    <w:rsid w:val="008B28CC"/>
    <w:rsid w:val="008B45FF"/>
    <w:rsid w:val="008C0FAB"/>
    <w:rsid w:val="008D37D1"/>
    <w:rsid w:val="008E4585"/>
    <w:rsid w:val="00906CC3"/>
    <w:rsid w:val="009140A9"/>
    <w:rsid w:val="009239A1"/>
    <w:rsid w:val="009418E2"/>
    <w:rsid w:val="00957364"/>
    <w:rsid w:val="00957EA6"/>
    <w:rsid w:val="00967C35"/>
    <w:rsid w:val="00983CBF"/>
    <w:rsid w:val="00987278"/>
    <w:rsid w:val="00996A89"/>
    <w:rsid w:val="009A454D"/>
    <w:rsid w:val="009B6A8C"/>
    <w:rsid w:val="009C6907"/>
    <w:rsid w:val="00A059BA"/>
    <w:rsid w:val="00A15CF7"/>
    <w:rsid w:val="00A24793"/>
    <w:rsid w:val="00A26C3A"/>
    <w:rsid w:val="00A54809"/>
    <w:rsid w:val="00A55A05"/>
    <w:rsid w:val="00A72625"/>
    <w:rsid w:val="00A751C6"/>
    <w:rsid w:val="00A76EBB"/>
    <w:rsid w:val="00A80B37"/>
    <w:rsid w:val="00A81248"/>
    <w:rsid w:val="00A93419"/>
    <w:rsid w:val="00A95A60"/>
    <w:rsid w:val="00A96A0A"/>
    <w:rsid w:val="00AA2ECF"/>
    <w:rsid w:val="00AC640A"/>
    <w:rsid w:val="00AE1766"/>
    <w:rsid w:val="00AE39A4"/>
    <w:rsid w:val="00AF2A4E"/>
    <w:rsid w:val="00B07073"/>
    <w:rsid w:val="00B15E74"/>
    <w:rsid w:val="00B2220D"/>
    <w:rsid w:val="00B33A2F"/>
    <w:rsid w:val="00B42E49"/>
    <w:rsid w:val="00B51235"/>
    <w:rsid w:val="00B57430"/>
    <w:rsid w:val="00B674F2"/>
    <w:rsid w:val="00B703E9"/>
    <w:rsid w:val="00B7554F"/>
    <w:rsid w:val="00B8512C"/>
    <w:rsid w:val="00B877C8"/>
    <w:rsid w:val="00BB5B4F"/>
    <w:rsid w:val="00BE2BE4"/>
    <w:rsid w:val="00BF4F46"/>
    <w:rsid w:val="00C213D9"/>
    <w:rsid w:val="00C23BE0"/>
    <w:rsid w:val="00C61B6B"/>
    <w:rsid w:val="00C648C5"/>
    <w:rsid w:val="00C66528"/>
    <w:rsid w:val="00C74716"/>
    <w:rsid w:val="00C915F0"/>
    <w:rsid w:val="00C91A21"/>
    <w:rsid w:val="00CA0C91"/>
    <w:rsid w:val="00CB1FB2"/>
    <w:rsid w:val="00CB6A7E"/>
    <w:rsid w:val="00CC56D4"/>
    <w:rsid w:val="00CE3A72"/>
    <w:rsid w:val="00D12E15"/>
    <w:rsid w:val="00D20E42"/>
    <w:rsid w:val="00D22573"/>
    <w:rsid w:val="00D26C99"/>
    <w:rsid w:val="00D731FC"/>
    <w:rsid w:val="00D876ED"/>
    <w:rsid w:val="00D914E8"/>
    <w:rsid w:val="00D94A9B"/>
    <w:rsid w:val="00DA03E5"/>
    <w:rsid w:val="00DC4FA4"/>
    <w:rsid w:val="00DD1E80"/>
    <w:rsid w:val="00DD6222"/>
    <w:rsid w:val="00DD7AD5"/>
    <w:rsid w:val="00DF79B0"/>
    <w:rsid w:val="00E30A15"/>
    <w:rsid w:val="00E41C86"/>
    <w:rsid w:val="00E526CE"/>
    <w:rsid w:val="00E5508A"/>
    <w:rsid w:val="00E801BD"/>
    <w:rsid w:val="00E85903"/>
    <w:rsid w:val="00E91CE9"/>
    <w:rsid w:val="00E95E6C"/>
    <w:rsid w:val="00EA404C"/>
    <w:rsid w:val="00EC7DD5"/>
    <w:rsid w:val="00ED25F0"/>
    <w:rsid w:val="00ED6CA8"/>
    <w:rsid w:val="00ED7C52"/>
    <w:rsid w:val="00EE6BB9"/>
    <w:rsid w:val="00EF2851"/>
    <w:rsid w:val="00F0109D"/>
    <w:rsid w:val="00F064C5"/>
    <w:rsid w:val="00F06BEE"/>
    <w:rsid w:val="00F118A4"/>
    <w:rsid w:val="00F97C2A"/>
    <w:rsid w:val="00F97D92"/>
    <w:rsid w:val="00FB20C8"/>
    <w:rsid w:val="00FB65B8"/>
    <w:rsid w:val="00FB78EF"/>
    <w:rsid w:val="00FC49AE"/>
    <w:rsid w:val="00FC56F1"/>
    <w:rsid w:val="00FD2836"/>
    <w:rsid w:val="00FD2FC3"/>
    <w:rsid w:val="00FE7B03"/>
    <w:rsid w:val="00FF21D2"/>
    <w:rsid w:val="03461ABC"/>
    <w:rsid w:val="0355411B"/>
    <w:rsid w:val="0433B18A"/>
    <w:rsid w:val="04A0EDD6"/>
    <w:rsid w:val="060B14AB"/>
    <w:rsid w:val="074852EF"/>
    <w:rsid w:val="0A0D6FC3"/>
    <w:rsid w:val="0AA5AC02"/>
    <w:rsid w:val="0BF2F985"/>
    <w:rsid w:val="0E45034B"/>
    <w:rsid w:val="0ED1B3D9"/>
    <w:rsid w:val="104C502C"/>
    <w:rsid w:val="1120FF30"/>
    <w:rsid w:val="114F7CC5"/>
    <w:rsid w:val="11FB4113"/>
    <w:rsid w:val="129F6A1B"/>
    <w:rsid w:val="14E478CC"/>
    <w:rsid w:val="1BFD3874"/>
    <w:rsid w:val="1DA8028D"/>
    <w:rsid w:val="1E648AD4"/>
    <w:rsid w:val="21178761"/>
    <w:rsid w:val="265A7847"/>
    <w:rsid w:val="26C7293F"/>
    <w:rsid w:val="286531AA"/>
    <w:rsid w:val="2ACBEDBE"/>
    <w:rsid w:val="2AEA506B"/>
    <w:rsid w:val="2C921481"/>
    <w:rsid w:val="2CA01E26"/>
    <w:rsid w:val="2CC9B489"/>
    <w:rsid w:val="31FD0A2C"/>
    <w:rsid w:val="33915831"/>
    <w:rsid w:val="33C81F2C"/>
    <w:rsid w:val="3B92B1B8"/>
    <w:rsid w:val="3E309B5A"/>
    <w:rsid w:val="3EBB7760"/>
    <w:rsid w:val="4265C8B8"/>
    <w:rsid w:val="44C6DD0E"/>
    <w:rsid w:val="46718119"/>
    <w:rsid w:val="480D517A"/>
    <w:rsid w:val="4ACB2371"/>
    <w:rsid w:val="4D62FBF8"/>
    <w:rsid w:val="4ECF9D96"/>
    <w:rsid w:val="54353FA6"/>
    <w:rsid w:val="54645230"/>
    <w:rsid w:val="56FAF978"/>
    <w:rsid w:val="5824D884"/>
    <w:rsid w:val="5B962731"/>
    <w:rsid w:val="5BB64730"/>
    <w:rsid w:val="5EA614D7"/>
    <w:rsid w:val="5F37AB0D"/>
    <w:rsid w:val="6332AF2E"/>
    <w:rsid w:val="6CB86249"/>
    <w:rsid w:val="6D0B80C3"/>
    <w:rsid w:val="6E20C33E"/>
    <w:rsid w:val="6F402BE7"/>
    <w:rsid w:val="70BB4D6C"/>
    <w:rsid w:val="7666541C"/>
    <w:rsid w:val="771FAB9A"/>
    <w:rsid w:val="7774A9B5"/>
    <w:rsid w:val="7A5A9B5D"/>
    <w:rsid w:val="7BBB7444"/>
    <w:rsid w:val="7E2EE6AD"/>
    <w:rsid w:val="7EDA71A3"/>
    <w:rsid w:val="7F590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5F70F"/>
  <w15:chartTrackingRefBased/>
  <w15:docId w15:val="{50F92C16-C252-49DC-9B66-26D47A9A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lang w:val="fr-FR"/>
    </w:rPr>
  </w:style>
  <w:style w:type="paragraph" w:styleId="Titre1">
    <w:name w:val="heading 1"/>
    <w:basedOn w:val="Normal"/>
    <w:next w:val="Normal"/>
    <w:link w:val="Titre1C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Titre2">
    <w:name w:val="heading 2"/>
    <w:basedOn w:val="Normal"/>
    <w:next w:val="Normal"/>
    <w:link w:val="Titre2Car"/>
    <w:uiPriority w:val="1"/>
    <w:qFormat/>
    <w:rsid w:val="00AF2A4E"/>
    <w:pPr>
      <w:keepNext/>
      <w:keepLines/>
      <w:outlineLvl w:val="1"/>
    </w:pPr>
    <w:rPr>
      <w:rFonts w:eastAsiaTheme="majorEastAsia" w:cstheme="majorBidi"/>
      <w:i/>
      <w:color w:val="006063" w:themeColor="accent2" w:themeShade="80"/>
      <w:sz w:val="42"/>
      <w:szCs w:val="26"/>
    </w:rPr>
  </w:style>
  <w:style w:type="paragraph" w:styleId="Titre3">
    <w:name w:val="heading 3"/>
    <w:basedOn w:val="Normal"/>
    <w:next w:val="Normal"/>
    <w:link w:val="Titre3C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Titre4">
    <w:name w:val="heading 4"/>
    <w:basedOn w:val="Normal"/>
    <w:next w:val="Normal"/>
    <w:link w:val="Titre4Car"/>
    <w:uiPriority w:val="3"/>
    <w:qFormat/>
    <w:rsid w:val="00C66528"/>
    <w:pPr>
      <w:keepNext/>
      <w:keepLines/>
      <w:outlineLvl w:val="3"/>
    </w:pPr>
    <w:rPr>
      <w:rFonts w:eastAsiaTheme="majorEastAsia" w:cstheme="majorBidi"/>
      <w:i/>
      <w:iCs/>
      <w:color w:val="000000" w:themeColor="text1"/>
      <w:sz w:val="32"/>
    </w:rPr>
  </w:style>
  <w:style w:type="paragraph" w:styleId="Titre5">
    <w:name w:val="heading 5"/>
    <w:basedOn w:val="Normal"/>
    <w:next w:val="Normal"/>
    <w:link w:val="Titre5C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rsid w:val="00A81248"/>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C66528"/>
    <w:rPr>
      <w:rFonts w:ascii="Times New Roman" w:hAnsi="Times New Roman" w:cs="Times New Roman"/>
      <w:sz w:val="18"/>
      <w:szCs w:val="18"/>
    </w:rPr>
  </w:style>
  <w:style w:type="character" w:customStyle="1" w:styleId="Titre1Car">
    <w:name w:val="Titre 1 Car"/>
    <w:basedOn w:val="Policepardfaut"/>
    <w:link w:val="Titre1"/>
    <w:rsid w:val="00C66528"/>
    <w:rPr>
      <w:rFonts w:asciiTheme="majorHAnsi" w:eastAsiaTheme="majorEastAsia" w:hAnsiTheme="majorHAnsi" w:cstheme="majorBidi"/>
      <w:b/>
      <w:color w:val="123869" w:themeColor="accent1"/>
      <w:sz w:val="80"/>
      <w:szCs w:val="32"/>
    </w:rPr>
  </w:style>
  <w:style w:type="character" w:customStyle="1" w:styleId="Titre2Car">
    <w:name w:val="Titre 2 Car"/>
    <w:basedOn w:val="Policepardfaut"/>
    <w:link w:val="Titre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Titre3Car">
    <w:name w:val="Titre 3 Car"/>
    <w:basedOn w:val="Policepardfaut"/>
    <w:link w:val="Titre3"/>
    <w:uiPriority w:val="2"/>
    <w:rsid w:val="00C66528"/>
    <w:rPr>
      <w:rFonts w:asciiTheme="majorHAnsi" w:eastAsiaTheme="majorEastAsia" w:hAnsiTheme="majorHAnsi" w:cstheme="majorBidi"/>
      <w:b/>
      <w:color w:val="123869" w:themeColor="accent1"/>
      <w:sz w:val="36"/>
    </w:rPr>
  </w:style>
  <w:style w:type="character" w:customStyle="1" w:styleId="Titre4Car">
    <w:name w:val="Titre 4 Car"/>
    <w:basedOn w:val="Policepardfaut"/>
    <w:link w:val="Titre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En-tte">
    <w:name w:val="header"/>
    <w:basedOn w:val="Normal"/>
    <w:link w:val="En-tteCar"/>
    <w:uiPriority w:val="99"/>
    <w:rsid w:val="00C66528"/>
    <w:pPr>
      <w:tabs>
        <w:tab w:val="center" w:pos="4680"/>
        <w:tab w:val="right" w:pos="9360"/>
      </w:tabs>
    </w:pPr>
  </w:style>
  <w:style w:type="character" w:customStyle="1" w:styleId="En-tteCar">
    <w:name w:val="En-tête Car"/>
    <w:basedOn w:val="Policepardfaut"/>
    <w:link w:val="En-tte"/>
    <w:uiPriority w:val="99"/>
    <w:rsid w:val="00C66528"/>
  </w:style>
  <w:style w:type="paragraph" w:styleId="Pieddepage">
    <w:name w:val="footer"/>
    <w:basedOn w:val="Normal"/>
    <w:link w:val="PieddepageC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PieddepageCar">
    <w:name w:val="Pied de page Car"/>
    <w:basedOn w:val="Policepardfaut"/>
    <w:link w:val="Pieddepage"/>
    <w:uiPriority w:val="99"/>
    <w:rsid w:val="006F508F"/>
    <w:rPr>
      <w:rFonts w:asciiTheme="majorHAnsi" w:hAnsiTheme="majorHAnsi"/>
      <w:color w:val="595959" w:themeColor="text1" w:themeTint="A6"/>
      <w:sz w:val="20"/>
    </w:rPr>
  </w:style>
  <w:style w:type="character" w:styleId="Numrodepage">
    <w:name w:val="page number"/>
    <w:basedOn w:val="Policepardfaut"/>
    <w:uiPriority w:val="99"/>
    <w:semiHidden/>
    <w:rsid w:val="001205A1"/>
  </w:style>
  <w:style w:type="character" w:customStyle="1" w:styleId="Titre5Car">
    <w:name w:val="Titre 5 Car"/>
    <w:basedOn w:val="Policepardfaut"/>
    <w:link w:val="Titre5"/>
    <w:uiPriority w:val="4"/>
    <w:rsid w:val="00C66528"/>
    <w:rPr>
      <w:rFonts w:asciiTheme="majorHAnsi" w:eastAsiaTheme="majorEastAsia" w:hAnsiTheme="majorHAnsi" w:cstheme="majorBidi"/>
      <w:b/>
      <w:color w:val="123869" w:themeColor="accent1"/>
      <w:sz w:val="76"/>
    </w:rPr>
  </w:style>
  <w:style w:type="character" w:styleId="Textedelespacerserv">
    <w:name w:val="Placeholder Text"/>
    <w:basedOn w:val="Policepardfaut"/>
    <w:uiPriority w:val="99"/>
    <w:semiHidden/>
    <w:rsid w:val="00C66528"/>
    <w:rPr>
      <w:color w:val="808080"/>
    </w:rPr>
  </w:style>
  <w:style w:type="paragraph" w:styleId="Citation">
    <w:name w:val="Quote"/>
    <w:basedOn w:val="Normal"/>
    <w:next w:val="Normal"/>
    <w:link w:val="CitationCar"/>
    <w:uiPriority w:val="29"/>
    <w:qFormat/>
    <w:rsid w:val="00FC49AE"/>
    <w:pPr>
      <w:spacing w:line="192" w:lineRule="auto"/>
      <w:jc w:val="center"/>
    </w:pPr>
    <w:rPr>
      <w:rFonts w:asciiTheme="majorHAnsi" w:hAnsiTheme="majorHAnsi"/>
      <w:iCs/>
      <w:color w:val="123869" w:themeColor="accent1"/>
      <w:sz w:val="76"/>
    </w:rPr>
  </w:style>
  <w:style w:type="character" w:customStyle="1" w:styleId="CitationCar">
    <w:name w:val="Citation Car"/>
    <w:basedOn w:val="Policepardfaut"/>
    <w:link w:val="Citation"/>
    <w:uiPriority w:val="29"/>
    <w:rsid w:val="00FC49AE"/>
    <w:rPr>
      <w:rFonts w:asciiTheme="majorHAnsi" w:hAnsiTheme="majorHAnsi"/>
      <w:iCs/>
      <w:color w:val="123869" w:themeColor="accent1"/>
      <w:sz w:val="76"/>
    </w:rPr>
  </w:style>
  <w:style w:type="paragraph" w:styleId="Paragraphedeliste">
    <w:name w:val="List Paragraph"/>
    <w:basedOn w:val="Normal"/>
    <w:uiPriority w:val="34"/>
    <w:qFormat/>
    <w:rsid w:val="00C91A21"/>
    <w:pPr>
      <w:ind w:left="720"/>
      <w:contextualSpacing/>
    </w:pPr>
  </w:style>
  <w:style w:type="table" w:styleId="TableauGrille4-Accentuation1">
    <w:name w:val="Grid Table 4 Accent 1"/>
    <w:basedOn w:val="TableauNormal"/>
    <w:uiPriority w:val="49"/>
    <w:rsid w:val="005A79C8"/>
    <w:tblPr>
      <w:tblStyleRowBandSize w:val="1"/>
      <w:tblStyleColBandSize w:val="1"/>
      <w:tblBorders>
        <w:top w:val="single" w:sz="4" w:space="0" w:color="3880DD" w:themeColor="accent1" w:themeTint="99"/>
        <w:left w:val="single" w:sz="4" w:space="0" w:color="3880DD" w:themeColor="accent1" w:themeTint="99"/>
        <w:bottom w:val="single" w:sz="4" w:space="0" w:color="3880DD" w:themeColor="accent1" w:themeTint="99"/>
        <w:right w:val="single" w:sz="4" w:space="0" w:color="3880DD" w:themeColor="accent1" w:themeTint="99"/>
        <w:insideH w:val="single" w:sz="4" w:space="0" w:color="3880DD" w:themeColor="accent1" w:themeTint="99"/>
        <w:insideV w:val="single" w:sz="4" w:space="0" w:color="3880DD" w:themeColor="accent1" w:themeTint="99"/>
      </w:tblBorders>
    </w:tblPr>
    <w:tblStylePr w:type="firstRow">
      <w:rPr>
        <w:b/>
        <w:bCs/>
        <w:color w:val="FFFFFF" w:themeColor="background1"/>
      </w:rPr>
      <w:tblPr/>
      <w:tcPr>
        <w:tcBorders>
          <w:top w:val="single" w:sz="4" w:space="0" w:color="123869" w:themeColor="accent1"/>
          <w:left w:val="single" w:sz="4" w:space="0" w:color="123869" w:themeColor="accent1"/>
          <w:bottom w:val="single" w:sz="4" w:space="0" w:color="123869" w:themeColor="accent1"/>
          <w:right w:val="single" w:sz="4" w:space="0" w:color="123869" w:themeColor="accent1"/>
          <w:insideH w:val="nil"/>
          <w:insideV w:val="nil"/>
        </w:tcBorders>
        <w:shd w:val="clear" w:color="auto" w:fill="123869" w:themeFill="accent1"/>
      </w:tcPr>
    </w:tblStylePr>
    <w:tblStylePr w:type="lastRow">
      <w:rPr>
        <w:b/>
        <w:bCs/>
      </w:rPr>
      <w:tblPr/>
      <w:tcPr>
        <w:tcBorders>
          <w:top w:val="double" w:sz="4" w:space="0" w:color="123869" w:themeColor="accent1"/>
        </w:tcBorders>
      </w:tcPr>
    </w:tblStylePr>
    <w:tblStylePr w:type="firstCol">
      <w:rPr>
        <w:b/>
        <w:bCs/>
      </w:rPr>
    </w:tblStylePr>
    <w:tblStylePr w:type="lastCol">
      <w:rPr>
        <w:b/>
        <w:bCs/>
      </w:rPr>
    </w:tblStylePr>
    <w:tblStylePr w:type="band1Vert">
      <w:tblPr/>
      <w:tcPr>
        <w:shd w:val="clear" w:color="auto" w:fill="BCD4F3" w:themeFill="accent1" w:themeFillTint="33"/>
      </w:tcPr>
    </w:tblStylePr>
    <w:tblStylePr w:type="band1Horz">
      <w:tblPr/>
      <w:tcPr>
        <w:shd w:val="clear" w:color="auto" w:fill="BCD4F3" w:themeFill="accent1" w:themeFillTint="33"/>
      </w:tcPr>
    </w:tblStylePr>
  </w:style>
  <w:style w:type="character" w:styleId="Lienhypertexte">
    <w:name w:val="Hyperlink"/>
    <w:basedOn w:val="Policepardfaut"/>
    <w:uiPriority w:val="99"/>
    <w:unhideWhenUsed/>
    <w:rsid w:val="008C0FAB"/>
    <w:rPr>
      <w:color w:val="0000FF" w:themeColor="hyperlink"/>
      <w:u w:val="single"/>
    </w:rPr>
  </w:style>
  <w:style w:type="paragraph" w:styleId="TM1">
    <w:name w:val="toc 1"/>
    <w:basedOn w:val="Normal"/>
    <w:next w:val="Normal"/>
    <w:autoRedefine/>
    <w:uiPriority w:val="39"/>
    <w:unhideWhenUsed/>
    <w:rsid w:val="008C0FAB"/>
    <w:pPr>
      <w:spacing w:after="100"/>
    </w:pPr>
  </w:style>
  <w:style w:type="paragraph" w:styleId="TM2">
    <w:name w:val="toc 2"/>
    <w:basedOn w:val="Normal"/>
    <w:next w:val="Normal"/>
    <w:autoRedefine/>
    <w:uiPriority w:val="39"/>
    <w:unhideWhenUsed/>
    <w:rsid w:val="008C0FAB"/>
    <w:pPr>
      <w:spacing w:after="100"/>
      <w:ind w:left="220"/>
    </w:pPr>
  </w:style>
  <w:style w:type="paragraph" w:styleId="En-ttedetabledesmatires">
    <w:name w:val="TOC Heading"/>
    <w:basedOn w:val="Titre1"/>
    <w:next w:val="Normal"/>
    <w:uiPriority w:val="39"/>
    <w:unhideWhenUsed/>
    <w:qFormat/>
    <w:rsid w:val="004E6DCF"/>
    <w:pPr>
      <w:spacing w:line="259" w:lineRule="auto"/>
      <w:outlineLvl w:val="9"/>
    </w:pPr>
    <w:rPr>
      <w:b w:val="0"/>
      <w:color w:val="0D294E" w:themeColor="accent1" w:themeShade="BF"/>
      <w:sz w:val="32"/>
      <w:lang w:val="en-GB" w:eastAsia="en-GB"/>
    </w:rPr>
  </w:style>
  <w:style w:type="paragraph" w:styleId="TM3">
    <w:name w:val="toc 3"/>
    <w:basedOn w:val="Normal"/>
    <w:next w:val="Normal"/>
    <w:autoRedefine/>
    <w:uiPriority w:val="39"/>
    <w:unhideWhenUsed/>
    <w:rsid w:val="004E6DCF"/>
    <w:pPr>
      <w:spacing w:after="100" w:line="259" w:lineRule="auto"/>
      <w:ind w:left="440"/>
    </w:pPr>
    <w:rPr>
      <w:rFonts w:eastAsiaTheme="minorEastAsia" w:cs="Times New Roman"/>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AA919-90F0-4440-89E9-EB856DAA436B}">
  <ds:schemaRefs>
    <ds:schemaRef ds:uri="http://schemas.openxmlformats.org/officeDocument/2006/bibliography"/>
  </ds:schemaRefs>
</ds:datastoreItem>
</file>

<file path=customXml/itemProps2.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4.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Template>
  <TotalTime>1</TotalTime>
  <Pages>10</Pages>
  <Words>2524</Words>
  <Characters>14393</Characters>
  <Application>Microsoft Office Word</Application>
  <DocSecurity>0</DocSecurity>
  <Lines>119</Lines>
  <Paragraphs>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Alexia Tanase</dc:creator>
  <cp:keywords/>
  <dc:description/>
  <cp:lastModifiedBy>Alexia Tanase</cp:lastModifiedBy>
  <cp:revision>3</cp:revision>
  <dcterms:created xsi:type="dcterms:W3CDTF">2026-04-22T00:59:00Z</dcterms:created>
  <dcterms:modified xsi:type="dcterms:W3CDTF">2026-04-23T21:18:00Z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